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837A9" w14:textId="0D4FAC15" w:rsidR="00D61585" w:rsidRDefault="00380741" w:rsidP="00520B3D">
      <w:pPr>
        <w:jc w:val="center"/>
        <w:rPr>
          <w:sz w:val="32"/>
          <w:szCs w:val="32"/>
          <w:lang w:eastAsia="ja-JP"/>
        </w:rPr>
      </w:pPr>
      <w:r>
        <w:rPr>
          <w:sz w:val="32"/>
          <w:szCs w:val="32"/>
          <w:lang w:eastAsia="ja-JP"/>
        </w:rPr>
        <w:t>Ryo</w:t>
      </w:r>
      <w:r w:rsidR="00DD4063">
        <w:rPr>
          <w:rFonts w:hint="eastAsia"/>
          <w:sz w:val="32"/>
          <w:szCs w:val="32"/>
          <w:lang w:eastAsia="ja-JP"/>
        </w:rPr>
        <w:t xml:space="preserve"> </w:t>
      </w:r>
      <w:r>
        <w:rPr>
          <w:sz w:val="32"/>
          <w:szCs w:val="32"/>
          <w:lang w:eastAsia="ja-JP"/>
        </w:rPr>
        <w:t>Ok</w:t>
      </w:r>
      <w:r w:rsidR="00CB36F8">
        <w:rPr>
          <w:rFonts w:hint="eastAsia"/>
          <w:sz w:val="32"/>
          <w:szCs w:val="32"/>
          <w:lang w:eastAsia="ja-JP"/>
        </w:rPr>
        <w:t>s</w:t>
      </w:r>
      <w:r>
        <w:rPr>
          <w:sz w:val="32"/>
          <w:szCs w:val="32"/>
          <w:lang w:eastAsia="ja-JP"/>
        </w:rPr>
        <w:t>azaki</w:t>
      </w:r>
    </w:p>
    <w:p w14:paraId="1ABC0E29" w14:textId="49420434" w:rsidR="00520B3D" w:rsidRPr="00520B3D" w:rsidRDefault="00C43945" w:rsidP="00520B3D">
      <w:pPr>
        <w:jc w:val="center"/>
        <w:rPr>
          <w:sz w:val="20"/>
          <w:szCs w:val="20"/>
          <w:lang w:eastAsia="ja-JP"/>
        </w:rPr>
      </w:pPr>
      <w:r>
        <w:rPr>
          <w:sz w:val="20"/>
          <w:szCs w:val="20"/>
          <w:lang w:eastAsia="ja-JP"/>
        </w:rPr>
        <w:t>T</w:t>
      </w:r>
      <w:r>
        <w:rPr>
          <w:rFonts w:hint="eastAsia"/>
          <w:sz w:val="20"/>
          <w:szCs w:val="20"/>
          <w:lang w:eastAsia="ja-JP"/>
        </w:rPr>
        <w:t>aito</w:t>
      </w:r>
      <w:r w:rsidR="00520B3D" w:rsidRPr="00520B3D">
        <w:rPr>
          <w:rFonts w:hint="eastAsia"/>
          <w:sz w:val="20"/>
          <w:szCs w:val="20"/>
          <w:lang w:eastAsia="ja-JP"/>
        </w:rPr>
        <w:t xml:space="preserve"> </w:t>
      </w:r>
      <w:r>
        <w:rPr>
          <w:rFonts w:hint="eastAsia"/>
          <w:sz w:val="20"/>
          <w:szCs w:val="20"/>
          <w:lang w:eastAsia="ja-JP"/>
        </w:rPr>
        <w:t>3</w:t>
      </w:r>
      <w:r w:rsidR="00520B3D" w:rsidRPr="00520B3D">
        <w:rPr>
          <w:rFonts w:hint="eastAsia"/>
          <w:sz w:val="20"/>
          <w:szCs w:val="20"/>
          <w:lang w:eastAsia="ja-JP"/>
        </w:rPr>
        <w:t>-</w:t>
      </w:r>
      <w:r>
        <w:rPr>
          <w:rFonts w:hint="eastAsia"/>
          <w:sz w:val="20"/>
          <w:szCs w:val="20"/>
          <w:lang w:eastAsia="ja-JP"/>
        </w:rPr>
        <w:t>3</w:t>
      </w:r>
      <w:r w:rsidR="00520B3D" w:rsidRPr="00520B3D">
        <w:rPr>
          <w:rFonts w:hint="eastAsia"/>
          <w:sz w:val="20"/>
          <w:szCs w:val="20"/>
          <w:lang w:eastAsia="ja-JP"/>
        </w:rPr>
        <w:t>-2</w:t>
      </w:r>
      <w:r>
        <w:rPr>
          <w:rFonts w:hint="eastAsia"/>
          <w:sz w:val="20"/>
          <w:szCs w:val="20"/>
          <w:lang w:eastAsia="ja-JP"/>
        </w:rPr>
        <w:t>-703</w:t>
      </w:r>
      <w:r w:rsidR="00FE7165">
        <w:rPr>
          <w:sz w:val="20"/>
          <w:szCs w:val="20"/>
          <w:lang w:eastAsia="ja-JP"/>
        </w:rPr>
        <w:t xml:space="preserve"> </w:t>
      </w:r>
      <w:r>
        <w:rPr>
          <w:rFonts w:hint="eastAsia"/>
          <w:sz w:val="20"/>
          <w:szCs w:val="20"/>
          <w:lang w:eastAsia="ja-JP"/>
        </w:rPr>
        <w:t>Taito</w:t>
      </w:r>
      <w:r w:rsidR="00FE7165">
        <w:rPr>
          <w:sz w:val="20"/>
          <w:szCs w:val="20"/>
          <w:lang w:eastAsia="ja-JP"/>
        </w:rPr>
        <w:t>-</w:t>
      </w:r>
      <w:r>
        <w:rPr>
          <w:rFonts w:hint="eastAsia"/>
          <w:sz w:val="20"/>
          <w:szCs w:val="20"/>
          <w:lang w:eastAsia="ja-JP"/>
        </w:rPr>
        <w:t>ku</w:t>
      </w:r>
      <w:r w:rsidR="00520B3D" w:rsidRPr="00520B3D">
        <w:rPr>
          <w:rFonts w:hint="eastAsia"/>
          <w:sz w:val="20"/>
          <w:szCs w:val="20"/>
          <w:lang w:eastAsia="ja-JP"/>
        </w:rPr>
        <w:t xml:space="preserve">, </w:t>
      </w:r>
      <w:r>
        <w:rPr>
          <w:rFonts w:hint="eastAsia"/>
          <w:sz w:val="20"/>
          <w:szCs w:val="20"/>
          <w:lang w:eastAsia="ja-JP"/>
        </w:rPr>
        <w:t>Tokyo</w:t>
      </w:r>
      <w:r w:rsidR="00520B3D" w:rsidRPr="00520B3D">
        <w:rPr>
          <w:rFonts w:hint="eastAsia"/>
          <w:sz w:val="20"/>
          <w:szCs w:val="20"/>
          <w:lang w:eastAsia="ja-JP"/>
        </w:rPr>
        <w:t xml:space="preserve"> Japa</w:t>
      </w:r>
      <w:r w:rsidR="002969C2">
        <w:rPr>
          <w:sz w:val="20"/>
          <w:szCs w:val="20"/>
          <w:lang w:eastAsia="ja-JP"/>
        </w:rPr>
        <w:t>n</w:t>
      </w:r>
      <w:r w:rsidR="00520B3D" w:rsidRPr="00520B3D">
        <w:rPr>
          <w:rFonts w:hint="eastAsia"/>
          <w:sz w:val="20"/>
          <w:szCs w:val="20"/>
          <w:lang w:eastAsia="ja-JP"/>
        </w:rPr>
        <w:t xml:space="preserve"> </w:t>
      </w:r>
      <w:r>
        <w:rPr>
          <w:rFonts w:hint="eastAsia"/>
          <w:sz w:val="20"/>
          <w:szCs w:val="20"/>
          <w:lang w:eastAsia="ja-JP"/>
        </w:rPr>
        <w:t>11</w:t>
      </w:r>
      <w:r w:rsidR="002969C2">
        <w:rPr>
          <w:sz w:val="20"/>
          <w:szCs w:val="20"/>
          <w:lang w:eastAsia="ja-JP"/>
        </w:rPr>
        <w:t>0</w:t>
      </w:r>
      <w:r w:rsidR="00520B3D" w:rsidRPr="00520B3D">
        <w:rPr>
          <w:rFonts w:hint="eastAsia"/>
          <w:sz w:val="20"/>
          <w:szCs w:val="20"/>
          <w:lang w:eastAsia="ja-JP"/>
        </w:rPr>
        <w:t>-0</w:t>
      </w:r>
      <w:r>
        <w:rPr>
          <w:rFonts w:hint="eastAsia"/>
          <w:sz w:val="20"/>
          <w:szCs w:val="20"/>
          <w:lang w:eastAsia="ja-JP"/>
        </w:rPr>
        <w:t>016</w:t>
      </w:r>
    </w:p>
    <w:p w14:paraId="3B78047A" w14:textId="1B5C0F7A" w:rsidR="0095093A" w:rsidRDefault="00520B3D" w:rsidP="00520B3D">
      <w:pPr>
        <w:jc w:val="center"/>
        <w:rPr>
          <w:sz w:val="20"/>
          <w:szCs w:val="20"/>
          <w:lang w:eastAsia="ja-JP"/>
        </w:rPr>
      </w:pPr>
      <w:r w:rsidRPr="00520B3D">
        <w:rPr>
          <w:rFonts w:hint="eastAsia"/>
          <w:sz w:val="20"/>
          <w:szCs w:val="20"/>
          <w:lang w:eastAsia="ja-JP"/>
        </w:rPr>
        <w:t>Tel:</w:t>
      </w:r>
      <w:r w:rsidR="003B612D">
        <w:rPr>
          <w:rFonts w:hint="eastAsia"/>
          <w:sz w:val="20"/>
          <w:szCs w:val="20"/>
          <w:lang w:eastAsia="ja-JP"/>
        </w:rPr>
        <w:t xml:space="preserve"> </w:t>
      </w:r>
      <w:r w:rsidR="0095093A">
        <w:rPr>
          <w:rFonts w:hint="eastAsia"/>
          <w:sz w:val="20"/>
          <w:szCs w:val="20"/>
          <w:lang w:eastAsia="ja-JP"/>
        </w:rPr>
        <w:t>0</w:t>
      </w:r>
      <w:r w:rsidR="00C33E8E">
        <w:rPr>
          <w:rFonts w:hint="eastAsia"/>
          <w:sz w:val="20"/>
          <w:szCs w:val="20"/>
          <w:lang w:eastAsia="ja-JP"/>
        </w:rPr>
        <w:t>7</w:t>
      </w:r>
      <w:r w:rsidR="00C43945">
        <w:rPr>
          <w:rFonts w:hint="eastAsia"/>
          <w:sz w:val="20"/>
          <w:szCs w:val="20"/>
          <w:lang w:eastAsia="ja-JP"/>
        </w:rPr>
        <w:t>0</w:t>
      </w:r>
      <w:r w:rsidR="0095093A">
        <w:rPr>
          <w:rFonts w:hint="eastAsia"/>
          <w:sz w:val="20"/>
          <w:szCs w:val="20"/>
          <w:lang w:eastAsia="ja-JP"/>
        </w:rPr>
        <w:t>-</w:t>
      </w:r>
      <w:r w:rsidR="00E26912">
        <w:rPr>
          <w:rFonts w:hint="eastAsia"/>
          <w:sz w:val="20"/>
          <w:szCs w:val="20"/>
          <w:lang w:eastAsia="ja-JP"/>
        </w:rPr>
        <w:t>3300-8824</w:t>
      </w:r>
    </w:p>
    <w:p w14:paraId="06507E09" w14:textId="2FC20418" w:rsidR="00520B3D" w:rsidRPr="00D61585" w:rsidRDefault="00520B3D" w:rsidP="00520B3D">
      <w:pPr>
        <w:jc w:val="center"/>
        <w:rPr>
          <w:sz w:val="20"/>
          <w:szCs w:val="20"/>
          <w:lang w:eastAsia="ja-JP"/>
        </w:rPr>
      </w:pPr>
      <w:r w:rsidRPr="00520B3D">
        <w:rPr>
          <w:sz w:val="20"/>
          <w:szCs w:val="20"/>
          <w:lang w:eastAsia="ja-JP"/>
        </w:rPr>
        <w:t>E</w:t>
      </w:r>
      <w:r w:rsidR="00A46412">
        <w:rPr>
          <w:rFonts w:hint="eastAsia"/>
          <w:sz w:val="20"/>
          <w:szCs w:val="20"/>
          <w:lang w:eastAsia="ja-JP"/>
        </w:rPr>
        <w:t>mail:</w:t>
      </w:r>
      <w:r w:rsidR="001C0B8B">
        <w:rPr>
          <w:rFonts w:hint="eastAsia"/>
          <w:sz w:val="20"/>
          <w:szCs w:val="20"/>
          <w:lang w:eastAsia="ja-JP"/>
        </w:rPr>
        <w:t xml:space="preserve"> </w:t>
      </w:r>
      <w:r w:rsidR="00CD6943">
        <w:rPr>
          <w:sz w:val="20"/>
          <w:szCs w:val="20"/>
          <w:lang w:eastAsia="ja-JP"/>
        </w:rPr>
        <w:t>ryo.okazaki.1124</w:t>
      </w:r>
      <w:r w:rsidR="009634DA">
        <w:rPr>
          <w:rFonts w:hint="eastAsia"/>
          <w:sz w:val="20"/>
          <w:szCs w:val="20"/>
          <w:lang w:eastAsia="ja-JP"/>
        </w:rPr>
        <w:t>1218</w:t>
      </w:r>
      <w:r w:rsidR="00D61585" w:rsidRPr="00D61585">
        <w:rPr>
          <w:sz w:val="20"/>
          <w:szCs w:val="20"/>
          <w:lang w:eastAsia="ja-JP"/>
        </w:rPr>
        <w:t>@</w:t>
      </w:r>
      <w:r w:rsidR="00CD6943">
        <w:rPr>
          <w:sz w:val="20"/>
          <w:szCs w:val="20"/>
          <w:lang w:eastAsia="ja-JP"/>
        </w:rPr>
        <w:t>gmail</w:t>
      </w:r>
      <w:r w:rsidR="00D61585" w:rsidRPr="00D61585">
        <w:rPr>
          <w:sz w:val="20"/>
          <w:szCs w:val="20"/>
          <w:lang w:eastAsia="ja-JP"/>
        </w:rPr>
        <w:t>.</w:t>
      </w:r>
      <w:r w:rsidR="00CD6943">
        <w:rPr>
          <w:sz w:val="20"/>
          <w:szCs w:val="20"/>
          <w:lang w:eastAsia="ja-JP"/>
        </w:rPr>
        <w:t>com</w:t>
      </w:r>
    </w:p>
    <w:p w14:paraId="6D8AAED3" w14:textId="56A51BDC" w:rsidR="0054578E" w:rsidRDefault="00DD4063" w:rsidP="00052A7D">
      <w:pPr>
        <w:jc w:val="center"/>
        <w:rPr>
          <w:sz w:val="20"/>
          <w:szCs w:val="20"/>
          <w:lang w:eastAsia="ja-JP"/>
        </w:rPr>
      </w:pPr>
      <w:r>
        <w:rPr>
          <w:rFonts w:hint="eastAsia"/>
          <w:noProof/>
          <w:sz w:val="20"/>
          <w:szCs w:val="20"/>
          <w:lang w:eastAsia="ja-JP"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C3AE60D" wp14:editId="2A986A13">
                <wp:simplePos x="0" y="0"/>
                <wp:positionH relativeFrom="column">
                  <wp:posOffset>0</wp:posOffset>
                </wp:positionH>
                <wp:positionV relativeFrom="paragraph">
                  <wp:posOffset>114300</wp:posOffset>
                </wp:positionV>
                <wp:extent cx="5838825" cy="0"/>
                <wp:effectExtent l="8890" t="10795" r="10160" b="8255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3882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DE82C4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pt" to="459.7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"/>
            </w:pict>
          </mc:Fallback>
        </mc:AlternateContent>
      </w:r>
    </w:p>
    <w:p w14:paraId="5AF5B889" w14:textId="77777777" w:rsidR="00052A7D" w:rsidRPr="00052A7D" w:rsidRDefault="00052A7D" w:rsidP="00052A7D">
      <w:pPr>
        <w:jc w:val="center"/>
        <w:rPr>
          <w:sz w:val="20"/>
          <w:szCs w:val="20"/>
          <w:lang w:eastAsia="ja-JP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12"/>
      </w:tblGrid>
      <w:tr w:rsidR="0054578E" w14:paraId="4D1C0ABD" w14:textId="77777777" w:rsidTr="0054578E">
        <w:tc>
          <w:tcPr>
            <w:tcW w:w="9410" w:type="dxa"/>
          </w:tcPr>
          <w:p w14:paraId="7C61C052" w14:textId="77777777" w:rsidR="0054578E" w:rsidRPr="0076154F" w:rsidRDefault="0054578E" w:rsidP="0076154F">
            <w:pPr>
              <w:rPr>
                <w:b/>
              </w:rPr>
            </w:pPr>
            <w:r w:rsidRPr="0076154F">
              <w:rPr>
                <w:rFonts w:hint="eastAsia"/>
                <w:b/>
              </w:rPr>
              <w:t>SUMMARY</w:t>
            </w:r>
          </w:p>
        </w:tc>
      </w:tr>
      <w:tr w:rsidR="0054578E" w14:paraId="4D7DEE15" w14:textId="77777777" w:rsidTr="00FC0F62">
        <w:trPr>
          <w:trHeight w:val="903"/>
        </w:trPr>
        <w:tc>
          <w:tcPr>
            <w:tcW w:w="9410" w:type="dxa"/>
          </w:tcPr>
          <w:p w14:paraId="47D4E5BA" w14:textId="06748E8D" w:rsidR="007B0C31" w:rsidRPr="008D38EF" w:rsidRDefault="00215838" w:rsidP="0076154F">
            <w:pPr>
              <w:jc w:val="both"/>
              <w:rPr>
                <w:lang w:eastAsia="ja-JP"/>
              </w:rPr>
            </w:pPr>
            <w:r w:rsidRPr="00215838">
              <w:rPr>
                <w:lang w:eastAsia="ja-JP"/>
              </w:rPr>
              <w:t>Finance</w:t>
            </w:r>
            <w:r w:rsidRPr="00215838">
              <w:rPr>
                <w:lang w:eastAsia="ja-JP"/>
              </w:rPr>
              <w:noBreakHyphen/>
              <w:t>focused data professional with experience across quantitative analysis, consulting, data analytics, and AI development. Strong foundation in financial data, risk and portfolio analytics, and machine</w:t>
            </w:r>
            <w:r w:rsidRPr="00215838">
              <w:rPr>
                <w:lang w:eastAsia="ja-JP"/>
              </w:rPr>
              <w:noBreakHyphen/>
              <w:t>learning/LLM techniques, built through roles in global financial firms, consulting environments, and AI</w:t>
            </w:r>
            <w:r w:rsidRPr="00215838">
              <w:rPr>
                <w:lang w:eastAsia="ja-JP"/>
              </w:rPr>
              <w:noBreakHyphen/>
              <w:t>driven organizations.</w:t>
            </w:r>
          </w:p>
        </w:tc>
      </w:tr>
    </w:tbl>
    <w:p w14:paraId="7323697A" w14:textId="77777777" w:rsidR="0054578E" w:rsidRDefault="0054578E" w:rsidP="0081001C">
      <w:pPr>
        <w:rPr>
          <w:lang w:eastAsia="ja-JP"/>
        </w:rPr>
      </w:pPr>
    </w:p>
    <w:tbl>
      <w:tblPr>
        <w:tblStyle w:val="a5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08"/>
        <w:gridCol w:w="1820"/>
        <w:gridCol w:w="3684"/>
      </w:tblGrid>
      <w:tr w:rsidR="00F36CB2" w14:paraId="11ABA414" w14:textId="77777777" w:rsidTr="00FF4F71">
        <w:tc>
          <w:tcPr>
            <w:tcW w:w="9212" w:type="dxa"/>
            <w:gridSpan w:val="3"/>
          </w:tcPr>
          <w:p w14:paraId="663B72AF" w14:textId="77777777" w:rsidR="00F36CB2" w:rsidRPr="0076154F" w:rsidRDefault="00F36CB2" w:rsidP="00F45DBA">
            <w:pPr>
              <w:rPr>
                <w:b/>
              </w:rPr>
            </w:pPr>
            <w:r w:rsidRPr="0076154F">
              <w:rPr>
                <w:rFonts w:hint="eastAsia"/>
                <w:b/>
              </w:rPr>
              <w:t>WORK EXPERIENCE</w:t>
            </w:r>
          </w:p>
        </w:tc>
      </w:tr>
      <w:tr w:rsidR="00F36CB2" w14:paraId="3B3D7E1A" w14:textId="77777777" w:rsidTr="00BF3540">
        <w:tc>
          <w:tcPr>
            <w:tcW w:w="3708" w:type="dxa"/>
          </w:tcPr>
          <w:p w14:paraId="00C25A74" w14:textId="4458AB3B" w:rsidR="00F36CB2" w:rsidRPr="00F36CB2" w:rsidRDefault="00F36CB2" w:rsidP="00F45DBA">
            <w:pPr>
              <w:rPr>
                <w:b/>
                <w:bCs/>
                <w:lang w:eastAsia="ja-JP"/>
              </w:rPr>
            </w:pPr>
            <w:r w:rsidRPr="00F36CB2">
              <w:rPr>
                <w:rFonts w:hint="eastAsia"/>
                <w:b/>
                <w:bCs/>
                <w:lang w:eastAsia="ja-JP"/>
              </w:rPr>
              <w:t>Trust C</w:t>
            </w:r>
            <w:r w:rsidRPr="00F36CB2">
              <w:rPr>
                <w:b/>
                <w:bCs/>
                <w:lang w:eastAsia="ja-JP"/>
              </w:rPr>
              <w:t>o., Ltd.</w:t>
            </w:r>
            <w:r w:rsidR="0013611E">
              <w:rPr>
                <w:rFonts w:hint="eastAsia"/>
                <w:b/>
                <w:bCs/>
                <w:lang w:eastAsia="ja-JP"/>
              </w:rPr>
              <w:t xml:space="preserve"> (AI startup)</w:t>
            </w:r>
          </w:p>
        </w:tc>
        <w:tc>
          <w:tcPr>
            <w:tcW w:w="1820" w:type="dxa"/>
          </w:tcPr>
          <w:p w14:paraId="3B14B6AF" w14:textId="77777777" w:rsidR="00F36CB2" w:rsidRPr="0076154F" w:rsidRDefault="00F36CB2" w:rsidP="00F45DBA">
            <w:pPr>
              <w:jc w:val="center"/>
            </w:pPr>
            <w:smartTag w:uri="urn:schemas-microsoft-com:office:smarttags" w:element="place">
              <w:smartTag w:uri="urn:schemas-microsoft-com:office:smarttags" w:element="City">
                <w:r w:rsidRPr="0076154F">
                  <w:rPr>
                    <w:rFonts w:hint="eastAsia"/>
                  </w:rPr>
                  <w:t>Tokyo</w:t>
                </w:r>
              </w:smartTag>
              <w:r w:rsidRPr="0076154F">
                <w:rPr>
                  <w:rFonts w:hint="eastAsia"/>
                </w:rPr>
                <w:t xml:space="preserve">, </w:t>
              </w:r>
              <w:smartTag w:uri="urn:schemas-microsoft-com:office:smarttags" w:element="country-region">
                <w:r w:rsidRPr="0076154F">
                  <w:rPr>
                    <w:rFonts w:hint="eastAsia"/>
                  </w:rPr>
                  <w:t>Japan</w:t>
                </w:r>
              </w:smartTag>
            </w:smartTag>
          </w:p>
        </w:tc>
        <w:tc>
          <w:tcPr>
            <w:tcW w:w="3684" w:type="dxa"/>
          </w:tcPr>
          <w:p w14:paraId="24B1274D" w14:textId="72167DC4" w:rsidR="00F36CB2" w:rsidRPr="00D61585" w:rsidRDefault="00DA2665" w:rsidP="00F45DBA">
            <w:pPr>
              <w:jc w:val="righ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January</w:t>
            </w:r>
            <w:r w:rsidR="00F36CB2">
              <w:t xml:space="preserve"> 202</w:t>
            </w:r>
            <w:r>
              <w:rPr>
                <w:rFonts w:hint="eastAsia"/>
                <w:lang w:eastAsia="ja-JP"/>
              </w:rPr>
              <w:t>5</w:t>
            </w:r>
            <w:r w:rsidR="00F36CB2" w:rsidRPr="00D61585">
              <w:t xml:space="preserve"> </w:t>
            </w:r>
            <w:r w:rsidR="00F36CB2">
              <w:rPr>
                <w:lang w:eastAsia="ja-JP"/>
              </w:rPr>
              <w:t>–</w:t>
            </w:r>
            <w:r w:rsidR="00F36CB2" w:rsidRPr="00D61585">
              <w:t xml:space="preserve"> </w:t>
            </w:r>
            <w:r w:rsidR="00F36CB2">
              <w:rPr>
                <w:rFonts w:hint="eastAsia"/>
                <w:lang w:eastAsia="ja-JP"/>
              </w:rPr>
              <w:t>Present</w:t>
            </w:r>
          </w:p>
        </w:tc>
      </w:tr>
      <w:tr w:rsidR="00F36CB2" w14:paraId="59730091" w14:textId="77777777" w:rsidTr="00FF4F71">
        <w:tc>
          <w:tcPr>
            <w:tcW w:w="9212" w:type="dxa"/>
            <w:gridSpan w:val="3"/>
          </w:tcPr>
          <w:p w14:paraId="411B9013" w14:textId="2A0142F0" w:rsidR="00F36CB2" w:rsidRPr="00A47C62" w:rsidRDefault="005B0FC9" w:rsidP="00F45DBA">
            <w:pPr>
              <w:jc w:val="both"/>
              <w:rPr>
                <w:lang w:eastAsia="ja-JP"/>
              </w:rPr>
            </w:pPr>
            <w:r w:rsidRPr="00A47C62">
              <w:rPr>
                <w:rFonts w:hint="eastAsia"/>
                <w:lang w:eastAsia="ja-JP"/>
              </w:rPr>
              <w:t xml:space="preserve">Data </w:t>
            </w:r>
            <w:r w:rsidR="00A61BC1">
              <w:rPr>
                <w:rFonts w:hint="eastAsia"/>
                <w:lang w:eastAsia="ja-JP"/>
              </w:rPr>
              <w:t xml:space="preserve">scientist, </w:t>
            </w:r>
            <w:r w:rsidR="00A61BC1" w:rsidRPr="00A47C62">
              <w:rPr>
                <w:rFonts w:hint="eastAsia"/>
                <w:lang w:eastAsia="ja-JP"/>
              </w:rPr>
              <w:t xml:space="preserve">AI-CoE Consulting </w:t>
            </w:r>
            <w:r w:rsidR="00A61BC1" w:rsidRPr="00A47C62">
              <w:rPr>
                <w:lang w:eastAsia="ja-JP"/>
              </w:rPr>
              <w:t>Division</w:t>
            </w:r>
          </w:p>
        </w:tc>
      </w:tr>
      <w:tr w:rsidR="009E1599" w14:paraId="560B0CC3" w14:textId="77777777" w:rsidTr="00FF4F71">
        <w:tc>
          <w:tcPr>
            <w:tcW w:w="9212" w:type="dxa"/>
            <w:gridSpan w:val="3"/>
          </w:tcPr>
          <w:p w14:paraId="21966AF5" w14:textId="6F5FA771" w:rsidR="008A75FE" w:rsidRDefault="008A75FE" w:rsidP="008A75FE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Support for </w:t>
            </w:r>
            <w:r w:rsidR="008D5FEC">
              <w:rPr>
                <w:lang w:eastAsia="ja-JP"/>
              </w:rPr>
              <w:t>financial</w:t>
            </w:r>
            <w:r w:rsidR="00EF5EBE">
              <w:rPr>
                <w:rFonts w:hint="eastAsia"/>
                <w:lang w:eastAsia="ja-JP"/>
              </w:rPr>
              <w:t xml:space="preserve"> institutions including </w:t>
            </w:r>
            <w:r w:rsidR="008D5FEC">
              <w:rPr>
                <w:lang w:eastAsia="ja-JP"/>
              </w:rPr>
              <w:t>asset</w:t>
            </w:r>
            <w:r w:rsidR="00EF5EBE">
              <w:rPr>
                <w:rFonts w:hint="eastAsia"/>
                <w:lang w:eastAsia="ja-JP"/>
              </w:rPr>
              <w:t xml:space="preserve"> management and </w:t>
            </w:r>
            <w:r w:rsidR="008D5FEC">
              <w:rPr>
                <w:rFonts w:hint="eastAsia"/>
                <w:lang w:eastAsia="ja-JP"/>
              </w:rPr>
              <w:t>the digital bank</w:t>
            </w:r>
          </w:p>
          <w:p w14:paraId="076010CE" w14:textId="7678DE88" w:rsidR="008A75FE" w:rsidRDefault="00F62CCC" w:rsidP="008A75FE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 w:rsidRPr="00F62CCC">
              <w:rPr>
                <w:lang w:eastAsia="ja-JP"/>
              </w:rPr>
              <w:t>Data extraction from financial open‑source platforms using API and scraping techniques</w:t>
            </w:r>
          </w:p>
          <w:p w14:paraId="17796CE0" w14:textId="35ABE825" w:rsidR="008A75FE" w:rsidRDefault="00F62CCC" w:rsidP="008A75FE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Enhance</w:t>
            </w:r>
            <w:r>
              <w:rPr>
                <w:rFonts w:hint="eastAsia"/>
                <w:lang w:eastAsia="ja-JP"/>
              </w:rPr>
              <w:t xml:space="preserve"> ELT </w:t>
            </w:r>
            <w:r>
              <w:rPr>
                <w:lang w:eastAsia="ja-JP"/>
              </w:rPr>
              <w:t>architecture</w:t>
            </w:r>
            <w:r>
              <w:rPr>
                <w:rFonts w:hint="eastAsia"/>
                <w:lang w:eastAsia="ja-JP"/>
              </w:rPr>
              <w:t xml:space="preserve"> with using dbt</w:t>
            </w:r>
          </w:p>
          <w:p w14:paraId="0298A0AE" w14:textId="314B74C1" w:rsidR="008A75FE" w:rsidRDefault="008A75FE" w:rsidP="008A75FE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 xml:space="preserve">AI‑OCR and LLM analysis for </w:t>
            </w:r>
            <w:r w:rsidR="00F62CCC">
              <w:rPr>
                <w:rFonts w:hint="eastAsia"/>
                <w:lang w:eastAsia="ja-JP"/>
              </w:rPr>
              <w:t>semi-unstructured and unstructured documents</w:t>
            </w:r>
          </w:p>
          <w:p w14:paraId="401739A4" w14:textId="17B1797E" w:rsidR="009E1599" w:rsidRPr="00DA2665" w:rsidRDefault="00B55336" w:rsidP="008A75FE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 w:rsidRPr="00B55336">
              <w:rPr>
                <w:lang w:eastAsia="ja-JP"/>
              </w:rPr>
              <w:t>Support the development of a chatbot and RAG system.</w:t>
            </w:r>
          </w:p>
        </w:tc>
      </w:tr>
    </w:tbl>
    <w:p w14:paraId="4E05C4D2" w14:textId="77777777" w:rsidR="003C7931" w:rsidRPr="00290AB8" w:rsidRDefault="003C7931" w:rsidP="0081001C">
      <w:pPr>
        <w:rPr>
          <w:lang w:eastAsia="ja-JP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07"/>
        <w:gridCol w:w="1819"/>
        <w:gridCol w:w="3686"/>
      </w:tblGrid>
      <w:tr w:rsidR="003C7931" w14:paraId="58CA078F" w14:textId="77777777" w:rsidTr="00DF7724">
        <w:tc>
          <w:tcPr>
            <w:tcW w:w="9212" w:type="dxa"/>
            <w:gridSpan w:val="3"/>
          </w:tcPr>
          <w:p w14:paraId="54D3B4C0" w14:textId="11D1F197" w:rsidR="003C7931" w:rsidRPr="0001241D" w:rsidRDefault="003C7931" w:rsidP="00F45DBA">
            <w:pPr>
              <w:rPr>
                <w:b/>
                <w:lang w:eastAsia="ja-JP"/>
              </w:rPr>
            </w:pPr>
            <w:r w:rsidRPr="0001241D">
              <w:rPr>
                <w:b/>
                <w:lang w:eastAsia="ja-JP"/>
              </w:rPr>
              <w:t>Profess</w:t>
            </w:r>
            <w:r w:rsidR="00F817EA">
              <w:rPr>
                <w:rFonts w:hint="eastAsia"/>
                <w:b/>
                <w:lang w:eastAsia="ja-JP"/>
              </w:rPr>
              <w:t>ional Project</w:t>
            </w:r>
          </w:p>
        </w:tc>
      </w:tr>
      <w:tr w:rsidR="00D4360E" w14:paraId="2A5F9489" w14:textId="77777777" w:rsidTr="00DF7724">
        <w:tc>
          <w:tcPr>
            <w:tcW w:w="3707" w:type="dxa"/>
          </w:tcPr>
          <w:p w14:paraId="5990E2AC" w14:textId="1F79E719" w:rsidR="003C7931" w:rsidRPr="0001241D" w:rsidRDefault="001673CE" w:rsidP="00F45DBA">
            <w:pPr>
              <w:rPr>
                <w:b/>
                <w:bCs/>
                <w:lang w:eastAsia="ja-JP"/>
              </w:rPr>
            </w:pPr>
            <w:r w:rsidRPr="0001241D">
              <w:rPr>
                <w:b/>
                <w:bCs/>
                <w:lang w:eastAsia="ja-JP"/>
              </w:rPr>
              <w:t>N/A</w:t>
            </w:r>
          </w:p>
        </w:tc>
        <w:tc>
          <w:tcPr>
            <w:tcW w:w="1819" w:type="dxa"/>
          </w:tcPr>
          <w:p w14:paraId="2654C5A4" w14:textId="77777777" w:rsidR="003C7931" w:rsidRPr="0001241D" w:rsidRDefault="003C7931" w:rsidP="00F45DBA">
            <w:pPr>
              <w:jc w:val="center"/>
            </w:pPr>
            <w:smartTag w:uri="urn:schemas-microsoft-com:office:smarttags" w:element="place">
              <w:smartTag w:uri="urn:schemas-microsoft-com:office:smarttags" w:element="City">
                <w:r w:rsidRPr="0001241D">
                  <w:t>Tokyo</w:t>
                </w:r>
              </w:smartTag>
              <w:r w:rsidRPr="0001241D">
                <w:t xml:space="preserve">, </w:t>
              </w:r>
              <w:smartTag w:uri="urn:schemas-microsoft-com:office:smarttags" w:element="country-region">
                <w:r w:rsidRPr="0001241D">
                  <w:t>Japan</w:t>
                </w:r>
              </w:smartTag>
            </w:smartTag>
          </w:p>
        </w:tc>
        <w:tc>
          <w:tcPr>
            <w:tcW w:w="3686" w:type="dxa"/>
          </w:tcPr>
          <w:p w14:paraId="1D2EE04C" w14:textId="7B6DB6AF" w:rsidR="003C7931" w:rsidRPr="0001241D" w:rsidRDefault="00B7308A" w:rsidP="003C7931">
            <w:pPr>
              <w:wordWrap w:val="0"/>
              <w:jc w:val="right"/>
              <w:rPr>
                <w:lang w:eastAsia="ja-JP"/>
              </w:rPr>
            </w:pPr>
            <w:r w:rsidRPr="0001241D">
              <w:rPr>
                <w:lang w:eastAsia="ja-JP"/>
              </w:rPr>
              <w:t>June</w:t>
            </w:r>
            <w:r w:rsidR="003C7931" w:rsidRPr="0001241D">
              <w:t xml:space="preserve"> 202</w:t>
            </w:r>
            <w:r w:rsidR="003C7931" w:rsidRPr="0001241D">
              <w:rPr>
                <w:lang w:eastAsia="ja-JP"/>
              </w:rPr>
              <w:t>4</w:t>
            </w:r>
            <w:r w:rsidR="003C7931" w:rsidRPr="0001241D">
              <w:t xml:space="preserve"> </w:t>
            </w:r>
            <w:r w:rsidR="003C7931" w:rsidRPr="0001241D">
              <w:rPr>
                <w:lang w:eastAsia="ja-JP"/>
              </w:rPr>
              <w:t>–</w:t>
            </w:r>
            <w:r w:rsidR="003C7931" w:rsidRPr="0001241D">
              <w:t xml:space="preserve"> </w:t>
            </w:r>
            <w:r w:rsidR="006919F4">
              <w:rPr>
                <w:rFonts w:hint="eastAsia"/>
                <w:lang w:eastAsia="ja-JP"/>
              </w:rPr>
              <w:t>December 2024</w:t>
            </w:r>
          </w:p>
        </w:tc>
      </w:tr>
      <w:tr w:rsidR="003C7931" w14:paraId="2736DA2E" w14:textId="77777777" w:rsidTr="00DF7724">
        <w:tc>
          <w:tcPr>
            <w:tcW w:w="9212" w:type="dxa"/>
            <w:gridSpan w:val="3"/>
          </w:tcPr>
          <w:p w14:paraId="2FD205D7" w14:textId="73837300" w:rsidR="003C7931" w:rsidRPr="0001241D" w:rsidRDefault="0099773D" w:rsidP="00F45DBA">
            <w:pPr>
              <w:jc w:val="both"/>
              <w:rPr>
                <w:lang w:eastAsia="ja-JP"/>
              </w:rPr>
            </w:pPr>
            <w:r w:rsidRPr="0099773D">
              <w:rPr>
                <w:lang w:eastAsia="ja-JP"/>
              </w:rPr>
              <w:t>Integrated Multi‑Asset Risk &amp; Analytics Engineering</w:t>
            </w:r>
            <w:r>
              <w:rPr>
                <w:rFonts w:hint="eastAsia"/>
                <w:lang w:eastAsia="ja-JP"/>
              </w:rPr>
              <w:t xml:space="preserve"> </w:t>
            </w:r>
          </w:p>
        </w:tc>
      </w:tr>
      <w:tr w:rsidR="00496CF4" w14:paraId="09B5D055" w14:textId="77777777" w:rsidTr="00496CF4">
        <w:trPr>
          <w:trHeight w:val="104"/>
        </w:trPr>
        <w:tc>
          <w:tcPr>
            <w:tcW w:w="9212" w:type="dxa"/>
            <w:gridSpan w:val="3"/>
          </w:tcPr>
          <w:p w14:paraId="152D63E7" w14:textId="2FCCD13A" w:rsidR="008116A8" w:rsidRPr="00BB0C58" w:rsidRDefault="00EB07DF" w:rsidP="00B56FB6">
            <w:pPr>
              <w:pStyle w:val="aa"/>
              <w:numPr>
                <w:ilvl w:val="0"/>
                <w:numId w:val="32"/>
              </w:numPr>
              <w:ind w:leftChars="0"/>
              <w:rPr>
                <w:lang w:eastAsia="ja-JP"/>
              </w:rPr>
            </w:pPr>
            <w:r w:rsidRPr="00EB07DF">
              <w:rPr>
                <w:lang w:eastAsia="ja-JP"/>
              </w:rPr>
              <w:t xml:space="preserve">Delivering cross‑asset risk‑modeling DSLs, upgraded financial tooling, and multi‑asset portfolio analytics with scalable Python, machine learning, </w:t>
            </w:r>
            <w:r w:rsidR="00BF72B6">
              <w:rPr>
                <w:rFonts w:hint="eastAsia"/>
                <w:lang w:eastAsia="ja-JP"/>
              </w:rPr>
              <w:t xml:space="preserve">DI and </w:t>
            </w:r>
            <w:r w:rsidRPr="00EB07DF">
              <w:rPr>
                <w:lang w:eastAsia="ja-JP"/>
              </w:rPr>
              <w:t>custom reporting.</w:t>
            </w:r>
          </w:p>
          <w:p w14:paraId="6D882CFC" w14:textId="03A47839" w:rsidR="009D11BA" w:rsidRDefault="008116A8" w:rsidP="00B56FB6">
            <w:pPr>
              <w:pStyle w:val="aa"/>
              <w:numPr>
                <w:ilvl w:val="0"/>
                <w:numId w:val="32"/>
              </w:numPr>
              <w:ind w:leftChars="0"/>
              <w:rPr>
                <w:lang w:eastAsia="ja-JP"/>
              </w:rPr>
            </w:pPr>
            <w:r w:rsidRPr="008116A8">
              <w:rPr>
                <w:lang w:eastAsia="ja-JP"/>
              </w:rPr>
              <w:t>Multi‑Asset Risk Modeling DSL Framework</w:t>
            </w:r>
            <w:r>
              <w:rPr>
                <w:rFonts w:hint="eastAsia"/>
                <w:lang w:eastAsia="ja-JP"/>
              </w:rPr>
              <w:t xml:space="preserve">: </w:t>
            </w:r>
            <w:hyperlink r:id="rId8" w:history="1">
              <w:r w:rsidRPr="008116A8">
                <w:rPr>
                  <w:rStyle w:val="a3"/>
                  <w:lang w:eastAsia="ja-JP"/>
                </w:rPr>
                <w:t>https://github.com/leo-magma/atlas</w:t>
              </w:r>
            </w:hyperlink>
          </w:p>
          <w:p w14:paraId="7208A1A9" w14:textId="5315270E" w:rsidR="00C04C95" w:rsidRPr="00C04C95" w:rsidRDefault="00A44A9E" w:rsidP="00B56FB6">
            <w:pPr>
              <w:pStyle w:val="aa"/>
              <w:numPr>
                <w:ilvl w:val="0"/>
                <w:numId w:val="32"/>
              </w:numPr>
              <w:ind w:leftChars="0"/>
              <w:rPr>
                <w:lang w:eastAsia="ja-JP"/>
              </w:rPr>
            </w:pPr>
            <w:r w:rsidRPr="00A44A9E">
              <w:rPr>
                <w:lang w:eastAsia="ja-JP"/>
              </w:rPr>
              <w:t>VBA Intermediate Representative Development</w:t>
            </w:r>
            <w:r>
              <w:rPr>
                <w:rFonts w:hint="eastAsia"/>
                <w:lang w:eastAsia="ja-JP"/>
              </w:rPr>
              <w:t xml:space="preserve">: </w:t>
            </w:r>
            <w:hyperlink r:id="rId9" w:history="1">
              <w:r w:rsidRPr="001A1743">
                <w:rPr>
                  <w:rStyle w:val="a3"/>
                  <w:lang w:eastAsia="ja-JP"/>
                </w:rPr>
                <w:t>https://github.com/leo-magma/vql</w:t>
              </w:r>
            </w:hyperlink>
          </w:p>
          <w:p w14:paraId="52CE3FF5" w14:textId="77777777" w:rsidR="00AE245A" w:rsidRDefault="001D3C3E" w:rsidP="00B56FB6">
            <w:pPr>
              <w:pStyle w:val="aa"/>
              <w:numPr>
                <w:ilvl w:val="0"/>
                <w:numId w:val="32"/>
              </w:numPr>
              <w:ind w:leftChars="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Portfolio Visualized </w:t>
            </w:r>
            <w:r w:rsidR="00210DCB">
              <w:rPr>
                <w:lang w:eastAsia="ja-JP"/>
              </w:rPr>
              <w:t>Dashboard:</w:t>
            </w:r>
            <w:r w:rsidR="00C04C95">
              <w:rPr>
                <w:rFonts w:hint="eastAsia"/>
                <w:lang w:eastAsia="ja-JP"/>
              </w:rPr>
              <w:t xml:space="preserve"> </w:t>
            </w:r>
            <w:hyperlink r:id="rId10" w:history="1">
              <w:r w:rsidR="00C04C95" w:rsidRPr="00C04C95">
                <w:rPr>
                  <w:rStyle w:val="a3"/>
                  <w:lang w:eastAsia="ja-JP"/>
                </w:rPr>
                <w:t>https://github.com/leo-magma/portfolio-management</w:t>
              </w:r>
            </w:hyperlink>
          </w:p>
          <w:p w14:paraId="0F5F1A36" w14:textId="77777777" w:rsidR="004807FA" w:rsidRDefault="006D586E" w:rsidP="00B56FB6">
            <w:pPr>
              <w:pStyle w:val="aa"/>
              <w:numPr>
                <w:ilvl w:val="0"/>
                <w:numId w:val="32"/>
              </w:numPr>
              <w:ind w:leftChars="0"/>
              <w:rPr>
                <w:lang w:eastAsia="ja-JP"/>
              </w:rPr>
            </w:pPr>
            <w:r w:rsidRPr="006D586E">
              <w:rPr>
                <w:lang w:eastAsia="ja-JP"/>
              </w:rPr>
              <w:t>Trading DI Dashboard</w:t>
            </w:r>
            <w:r>
              <w:rPr>
                <w:rFonts w:hint="eastAsia"/>
                <w:lang w:eastAsia="ja-JP"/>
              </w:rPr>
              <w:t xml:space="preserve">: </w:t>
            </w:r>
            <w:hyperlink r:id="rId11" w:history="1">
              <w:r w:rsidR="003B7447" w:rsidRPr="003B7447">
                <w:rPr>
                  <w:rStyle w:val="a3"/>
                  <w:lang w:eastAsia="ja-JP"/>
                </w:rPr>
                <w:t>https://github.com/leo-magma/di</w:t>
              </w:r>
            </w:hyperlink>
          </w:p>
          <w:p w14:paraId="74DE281D" w14:textId="377650A1" w:rsidR="00EA1E50" w:rsidRPr="006C6A19" w:rsidRDefault="00914267" w:rsidP="00B56FB6">
            <w:pPr>
              <w:pStyle w:val="aa"/>
              <w:numPr>
                <w:ilvl w:val="0"/>
                <w:numId w:val="32"/>
              </w:numPr>
              <w:ind w:leftChars="0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ML : </w:t>
            </w:r>
          </w:p>
        </w:tc>
      </w:tr>
    </w:tbl>
    <w:p w14:paraId="768EE0AB" w14:textId="77777777" w:rsidR="003C7931" w:rsidRPr="006466C2" w:rsidRDefault="003C7931" w:rsidP="0081001C">
      <w:pPr>
        <w:rPr>
          <w:lang w:eastAsia="ja-JP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07"/>
        <w:gridCol w:w="1813"/>
        <w:gridCol w:w="3692"/>
      </w:tblGrid>
      <w:tr w:rsidR="00473135" w14:paraId="029439C0" w14:textId="77777777" w:rsidTr="00002488">
        <w:tc>
          <w:tcPr>
            <w:tcW w:w="9410" w:type="dxa"/>
            <w:gridSpan w:val="3"/>
          </w:tcPr>
          <w:p w14:paraId="0784894E" w14:textId="77777777" w:rsidR="00473135" w:rsidRPr="0076154F" w:rsidRDefault="00473135" w:rsidP="00002488">
            <w:pPr>
              <w:rPr>
                <w:b/>
              </w:rPr>
            </w:pPr>
            <w:r w:rsidRPr="0076154F">
              <w:rPr>
                <w:rFonts w:hint="eastAsia"/>
                <w:b/>
              </w:rPr>
              <w:t>WORK EXPERIENCE</w:t>
            </w:r>
          </w:p>
        </w:tc>
      </w:tr>
      <w:tr w:rsidR="00473135" w14:paraId="37258E3A" w14:textId="77777777" w:rsidTr="00002488">
        <w:tc>
          <w:tcPr>
            <w:tcW w:w="3794" w:type="dxa"/>
          </w:tcPr>
          <w:p w14:paraId="0B782803" w14:textId="2DAB0E55" w:rsidR="00473135" w:rsidRPr="0076154F" w:rsidRDefault="00473135" w:rsidP="00002488">
            <w:pPr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Amundi Japan</w:t>
            </w:r>
          </w:p>
        </w:tc>
        <w:tc>
          <w:tcPr>
            <w:tcW w:w="1843" w:type="dxa"/>
          </w:tcPr>
          <w:p w14:paraId="1BA3A37B" w14:textId="77777777" w:rsidR="00473135" w:rsidRPr="0076154F" w:rsidRDefault="00473135" w:rsidP="00002488">
            <w:pPr>
              <w:jc w:val="center"/>
            </w:pPr>
            <w:smartTag w:uri="urn:schemas-microsoft-com:office:smarttags" w:element="place">
              <w:smartTag w:uri="urn:schemas-microsoft-com:office:smarttags" w:element="City">
                <w:r w:rsidRPr="0076154F">
                  <w:rPr>
                    <w:rFonts w:hint="eastAsia"/>
                  </w:rPr>
                  <w:t>Tokyo</w:t>
                </w:r>
              </w:smartTag>
              <w:r w:rsidRPr="0076154F">
                <w:rPr>
                  <w:rFonts w:hint="eastAsia"/>
                </w:rPr>
                <w:t xml:space="preserve">, </w:t>
              </w:r>
              <w:smartTag w:uri="urn:schemas-microsoft-com:office:smarttags" w:element="country-region">
                <w:r w:rsidRPr="0076154F">
                  <w:rPr>
                    <w:rFonts w:hint="eastAsia"/>
                  </w:rPr>
                  <w:t>Japan</w:t>
                </w:r>
              </w:smartTag>
            </w:smartTag>
          </w:p>
        </w:tc>
        <w:tc>
          <w:tcPr>
            <w:tcW w:w="3773" w:type="dxa"/>
          </w:tcPr>
          <w:p w14:paraId="6FC36C7B" w14:textId="64D380E2" w:rsidR="00473135" w:rsidRPr="00D61585" w:rsidRDefault="00473135" w:rsidP="00002488">
            <w:pPr>
              <w:jc w:val="righ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December</w:t>
            </w:r>
            <w:r>
              <w:t xml:space="preserve"> 202</w:t>
            </w:r>
            <w:r>
              <w:rPr>
                <w:rFonts w:hint="eastAsia"/>
                <w:lang w:eastAsia="ja-JP"/>
              </w:rPr>
              <w:t>3</w:t>
            </w:r>
            <w:r w:rsidRPr="00D61585">
              <w:t xml:space="preserve"> </w:t>
            </w:r>
            <w:r w:rsidR="00E4610C">
              <w:rPr>
                <w:lang w:eastAsia="ja-JP"/>
              </w:rPr>
              <w:t>–</w:t>
            </w:r>
            <w:r w:rsidRPr="00D61585">
              <w:t xml:space="preserve"> </w:t>
            </w:r>
            <w:r w:rsidR="00E4610C">
              <w:rPr>
                <w:rFonts w:hint="eastAsia"/>
                <w:lang w:eastAsia="ja-JP"/>
              </w:rPr>
              <w:t>June 2024</w:t>
            </w:r>
          </w:p>
        </w:tc>
      </w:tr>
      <w:tr w:rsidR="00473135" w14:paraId="1BBD68BC" w14:textId="77777777" w:rsidTr="00002488">
        <w:tc>
          <w:tcPr>
            <w:tcW w:w="9410" w:type="dxa"/>
            <w:gridSpan w:val="3"/>
          </w:tcPr>
          <w:p w14:paraId="36CE19B8" w14:textId="37065F86" w:rsidR="00473135" w:rsidRPr="00D61585" w:rsidRDefault="00CE1411" w:rsidP="00002488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Market data analyst, Global Data Management</w:t>
            </w:r>
          </w:p>
        </w:tc>
      </w:tr>
      <w:tr w:rsidR="00473135" w14:paraId="1DF6802D" w14:textId="77777777" w:rsidTr="00002488">
        <w:tc>
          <w:tcPr>
            <w:tcW w:w="9410" w:type="dxa"/>
            <w:gridSpan w:val="3"/>
          </w:tcPr>
          <w:p w14:paraId="4C67B350" w14:textId="13E7D750" w:rsidR="00C43945" w:rsidRPr="00091052" w:rsidRDefault="00C43945" w:rsidP="00C43945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Monitor the securities data </w:t>
            </w:r>
            <w:r w:rsidRPr="00C43945">
              <w:rPr>
                <w:lang w:eastAsia="ja-JP"/>
              </w:rPr>
              <w:t>including equity, fixed income and derivatives.</w:t>
            </w:r>
          </w:p>
          <w:p w14:paraId="4C32389A" w14:textId="102B8E83" w:rsidR="00C43945" w:rsidRPr="00C43945" w:rsidRDefault="00C43945" w:rsidP="00002488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 w:rsidRPr="00C43945">
              <w:rPr>
                <w:rFonts w:hint="eastAsia"/>
                <w:lang w:eastAsia="ja-JP"/>
              </w:rPr>
              <w:t>Updates of the prices by the corporate actions</w:t>
            </w:r>
            <w:r w:rsidR="00BE4204">
              <w:rPr>
                <w:rFonts w:hint="eastAsia"/>
                <w:lang w:eastAsia="ja-JP"/>
              </w:rPr>
              <w:t>.</w:t>
            </w:r>
          </w:p>
          <w:p w14:paraId="4D4D6D70" w14:textId="05A077EA" w:rsidR="00C43945" w:rsidRPr="00C43945" w:rsidRDefault="00C43945" w:rsidP="00002488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 w:rsidRPr="00C43945">
              <w:rPr>
                <w:rFonts w:hint="eastAsia"/>
                <w:lang w:eastAsia="ja-JP"/>
              </w:rPr>
              <w:t xml:space="preserve">Support </w:t>
            </w:r>
            <w:r w:rsidR="00703E3D" w:rsidRPr="00C43945">
              <w:rPr>
                <w:lang w:eastAsia="ja-JP"/>
              </w:rPr>
              <w:t>with</w:t>
            </w:r>
            <w:r w:rsidRPr="00C43945">
              <w:rPr>
                <w:rFonts w:hint="eastAsia"/>
                <w:lang w:eastAsia="ja-JP"/>
              </w:rPr>
              <w:t xml:space="preserve"> the traders and portfolio managers </w:t>
            </w:r>
            <w:r w:rsidR="00A5135F">
              <w:rPr>
                <w:lang w:eastAsia="ja-JP"/>
              </w:rPr>
              <w:t>to</w:t>
            </w:r>
            <w:r w:rsidRPr="00C43945">
              <w:rPr>
                <w:rFonts w:hint="eastAsia"/>
                <w:lang w:eastAsia="ja-JP"/>
              </w:rPr>
              <w:t xml:space="preserve"> </w:t>
            </w:r>
            <w:r w:rsidR="00641740" w:rsidRPr="00C43945">
              <w:rPr>
                <w:lang w:eastAsia="ja-JP"/>
              </w:rPr>
              <w:t>help with</w:t>
            </w:r>
            <w:r w:rsidRPr="00C43945">
              <w:rPr>
                <w:rFonts w:hint="eastAsia"/>
                <w:lang w:eastAsia="ja-JP"/>
              </w:rPr>
              <w:t xml:space="preserve"> smooth </w:t>
            </w:r>
            <w:r w:rsidRPr="00C43945">
              <w:rPr>
                <w:lang w:eastAsia="ja-JP"/>
              </w:rPr>
              <w:t>transactions.</w:t>
            </w:r>
            <w:r w:rsidRPr="00C43945">
              <w:rPr>
                <w:rFonts w:hint="eastAsia"/>
                <w:lang w:eastAsia="ja-JP"/>
              </w:rPr>
              <w:t xml:space="preserve"> </w:t>
            </w:r>
          </w:p>
          <w:p w14:paraId="6E5B8ED1" w14:textId="77777777" w:rsidR="00473135" w:rsidRDefault="00C43945" w:rsidP="00002488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Check the data by SQL.</w:t>
            </w:r>
          </w:p>
          <w:p w14:paraId="5B6071B1" w14:textId="1AE2CD60" w:rsidR="00AC3930" w:rsidRPr="00091052" w:rsidRDefault="00AC3930" w:rsidP="00002488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Worked within foreign team</w:t>
            </w:r>
            <w:r w:rsidR="00C672F8">
              <w:rPr>
                <w:rFonts w:hint="eastAsia"/>
                <w:lang w:eastAsia="ja-JP"/>
              </w:rPr>
              <w:t xml:space="preserve"> and use English.</w:t>
            </w:r>
          </w:p>
        </w:tc>
      </w:tr>
    </w:tbl>
    <w:p w14:paraId="7A7221B8" w14:textId="77777777" w:rsidR="00473135" w:rsidRDefault="00473135" w:rsidP="0081001C">
      <w:pPr>
        <w:rPr>
          <w:lang w:eastAsia="ja-JP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23"/>
        <w:gridCol w:w="1815"/>
        <w:gridCol w:w="3674"/>
      </w:tblGrid>
      <w:tr w:rsidR="00473135" w14:paraId="668294D0" w14:textId="77777777" w:rsidTr="00002488">
        <w:tc>
          <w:tcPr>
            <w:tcW w:w="9410" w:type="dxa"/>
            <w:gridSpan w:val="3"/>
          </w:tcPr>
          <w:p w14:paraId="5BA510CE" w14:textId="77777777" w:rsidR="00473135" w:rsidRPr="0076154F" w:rsidRDefault="00473135" w:rsidP="00002488">
            <w:pPr>
              <w:rPr>
                <w:b/>
              </w:rPr>
            </w:pPr>
            <w:r w:rsidRPr="0076154F">
              <w:rPr>
                <w:rFonts w:hint="eastAsia"/>
                <w:b/>
              </w:rPr>
              <w:t>WORK EXPERIENCE</w:t>
            </w:r>
          </w:p>
        </w:tc>
      </w:tr>
      <w:tr w:rsidR="00473135" w14:paraId="2BCBC8B7" w14:textId="77777777" w:rsidTr="00002488">
        <w:tc>
          <w:tcPr>
            <w:tcW w:w="3794" w:type="dxa"/>
          </w:tcPr>
          <w:p w14:paraId="3A93D192" w14:textId="2F3C3D9E" w:rsidR="00473135" w:rsidRPr="0076154F" w:rsidRDefault="00606199" w:rsidP="00002488">
            <w:pPr>
              <w:rPr>
                <w:b/>
                <w:lang w:eastAsia="ja-JP"/>
              </w:rPr>
            </w:pPr>
            <w:r w:rsidRPr="00606199">
              <w:rPr>
                <w:b/>
                <w:lang w:eastAsia="ja-JP"/>
              </w:rPr>
              <w:t>Ernst &amp; Young Tax Co. </w:t>
            </w:r>
          </w:p>
        </w:tc>
        <w:tc>
          <w:tcPr>
            <w:tcW w:w="1843" w:type="dxa"/>
          </w:tcPr>
          <w:p w14:paraId="53DB97FE" w14:textId="77777777" w:rsidR="00473135" w:rsidRPr="0076154F" w:rsidRDefault="00473135" w:rsidP="00002488">
            <w:pPr>
              <w:jc w:val="center"/>
            </w:pPr>
            <w:smartTag w:uri="urn:schemas-microsoft-com:office:smarttags" w:element="place">
              <w:smartTag w:uri="urn:schemas-microsoft-com:office:smarttags" w:element="City">
                <w:r w:rsidRPr="0076154F">
                  <w:rPr>
                    <w:rFonts w:hint="eastAsia"/>
                  </w:rPr>
                  <w:t>Tokyo</w:t>
                </w:r>
              </w:smartTag>
              <w:r w:rsidRPr="0076154F">
                <w:rPr>
                  <w:rFonts w:hint="eastAsia"/>
                </w:rPr>
                <w:t xml:space="preserve">, </w:t>
              </w:r>
              <w:smartTag w:uri="urn:schemas-microsoft-com:office:smarttags" w:element="country-region">
                <w:r w:rsidRPr="0076154F">
                  <w:rPr>
                    <w:rFonts w:hint="eastAsia"/>
                  </w:rPr>
                  <w:t>Japan</w:t>
                </w:r>
              </w:smartTag>
            </w:smartTag>
          </w:p>
        </w:tc>
        <w:tc>
          <w:tcPr>
            <w:tcW w:w="3773" w:type="dxa"/>
          </w:tcPr>
          <w:p w14:paraId="2A62CFD4" w14:textId="3EE2A33F" w:rsidR="00473135" w:rsidRPr="00D61585" w:rsidRDefault="00606199" w:rsidP="00606199">
            <w:pPr>
              <w:wordWrap w:val="0"/>
              <w:jc w:val="righ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February</w:t>
            </w:r>
            <w:r w:rsidR="00473135">
              <w:t xml:space="preserve"> 202</w:t>
            </w:r>
            <w:r>
              <w:rPr>
                <w:rFonts w:hint="eastAsia"/>
                <w:lang w:eastAsia="ja-JP"/>
              </w:rPr>
              <w:t>3</w:t>
            </w:r>
            <w:r w:rsidR="00473135" w:rsidRPr="00D61585">
              <w:t xml:space="preserve"> </w:t>
            </w:r>
            <w:r>
              <w:rPr>
                <w:lang w:eastAsia="ja-JP"/>
              </w:rPr>
              <w:t>–</w:t>
            </w:r>
            <w:r w:rsidR="00473135" w:rsidRPr="00D61585">
              <w:t xml:space="preserve"> </w:t>
            </w:r>
            <w:r>
              <w:rPr>
                <w:rFonts w:hint="eastAsia"/>
                <w:lang w:eastAsia="ja-JP"/>
              </w:rPr>
              <w:t>December 2023</w:t>
            </w:r>
          </w:p>
        </w:tc>
      </w:tr>
      <w:tr w:rsidR="00473135" w14:paraId="7EA18A29" w14:textId="77777777" w:rsidTr="00002488">
        <w:tc>
          <w:tcPr>
            <w:tcW w:w="9410" w:type="dxa"/>
            <w:gridSpan w:val="3"/>
          </w:tcPr>
          <w:p w14:paraId="43DFE002" w14:textId="5D357518" w:rsidR="00473135" w:rsidRPr="00D61585" w:rsidRDefault="000844A6" w:rsidP="00002488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Consultant, Transfer Pricing Financial Services</w:t>
            </w:r>
          </w:p>
        </w:tc>
      </w:tr>
      <w:tr w:rsidR="00473135" w14:paraId="1910F0E7" w14:textId="77777777" w:rsidTr="00002488">
        <w:tc>
          <w:tcPr>
            <w:tcW w:w="9410" w:type="dxa"/>
            <w:gridSpan w:val="3"/>
          </w:tcPr>
          <w:p w14:paraId="163E3425" w14:textId="325ED589" w:rsidR="00606199" w:rsidRPr="00091052" w:rsidRDefault="00606199" w:rsidP="00606199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Engaged in the analysis for calculating the valid </w:t>
            </w:r>
            <w:r>
              <w:rPr>
                <w:lang w:eastAsia="ja-JP"/>
              </w:rPr>
              <w:t>interest</w:t>
            </w:r>
            <w:r>
              <w:rPr>
                <w:rFonts w:hint="eastAsia"/>
                <w:lang w:eastAsia="ja-JP"/>
              </w:rPr>
              <w:t xml:space="preserve"> rate </w:t>
            </w:r>
            <w:r>
              <w:rPr>
                <w:lang w:eastAsia="ja-JP"/>
              </w:rPr>
              <w:t>within</w:t>
            </w:r>
            <w:r>
              <w:rPr>
                <w:rFonts w:hint="eastAsia"/>
                <w:lang w:eastAsia="ja-JP"/>
              </w:rPr>
              <w:t xml:space="preserve"> the related party for the </w:t>
            </w:r>
            <w:r w:rsidR="00C43945">
              <w:rPr>
                <w:rFonts w:hint="eastAsia"/>
                <w:lang w:eastAsia="ja-JP"/>
              </w:rPr>
              <w:t xml:space="preserve">loan, guarantee and </w:t>
            </w:r>
            <w:r w:rsidR="00C43945">
              <w:rPr>
                <w:lang w:eastAsia="ja-JP"/>
              </w:rPr>
              <w:t>cash pooling</w:t>
            </w:r>
            <w:r w:rsidR="00C43945">
              <w:rPr>
                <w:rFonts w:hint="eastAsia"/>
                <w:lang w:eastAsia="ja-JP"/>
              </w:rPr>
              <w:t xml:space="preserve"> transactions.</w:t>
            </w:r>
          </w:p>
          <w:p w14:paraId="68C37347" w14:textId="7E9EDCE9" w:rsidR="00473135" w:rsidRDefault="00C43945" w:rsidP="00002488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Credit rating </w:t>
            </w:r>
            <w:r>
              <w:rPr>
                <w:lang w:eastAsia="ja-JP"/>
              </w:rPr>
              <w:t>analysis</w:t>
            </w:r>
            <w:r>
              <w:rPr>
                <w:rFonts w:hint="eastAsia"/>
                <w:lang w:eastAsia="ja-JP"/>
              </w:rPr>
              <w:t xml:space="preserve"> for the </w:t>
            </w:r>
            <w:r>
              <w:rPr>
                <w:lang w:eastAsia="ja-JP"/>
              </w:rPr>
              <w:t>subsidiary</w:t>
            </w:r>
            <w:r w:rsidR="004F3E83">
              <w:rPr>
                <w:rFonts w:hint="eastAsia"/>
                <w:lang w:eastAsia="ja-JP"/>
              </w:rPr>
              <w:t xml:space="preserve">, </w:t>
            </w:r>
            <w:r>
              <w:rPr>
                <w:rFonts w:hint="eastAsia"/>
                <w:lang w:eastAsia="ja-JP"/>
              </w:rPr>
              <w:t>the differences with the rating agencies</w:t>
            </w:r>
            <w:r w:rsidR="00A33CE7">
              <w:rPr>
                <w:rFonts w:hint="eastAsia"/>
                <w:lang w:eastAsia="ja-JP"/>
              </w:rPr>
              <w:t>.</w:t>
            </w:r>
          </w:p>
          <w:p w14:paraId="57BCC8E7" w14:textId="17A9F004" w:rsidR="00606199" w:rsidRDefault="00C43945" w:rsidP="00002488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Structuring the transfer pricing policy in the </w:t>
            </w:r>
            <w:r w:rsidR="00703E3D">
              <w:rPr>
                <w:lang w:eastAsia="ja-JP"/>
              </w:rPr>
              <w:t>documentation</w:t>
            </w:r>
            <w:r>
              <w:rPr>
                <w:rFonts w:hint="eastAsia"/>
                <w:lang w:eastAsia="ja-JP"/>
              </w:rPr>
              <w:t>.</w:t>
            </w:r>
          </w:p>
          <w:p w14:paraId="4CACB7B8" w14:textId="696D8639" w:rsidR="00606199" w:rsidRPr="00091052" w:rsidRDefault="00AA6E0A" w:rsidP="00606199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 w:rsidRPr="00AA6E0A">
              <w:rPr>
                <w:lang w:eastAsia="ja-JP"/>
              </w:rPr>
              <w:lastRenderedPageBreak/>
              <w:t xml:space="preserve">Translation of APA (Advanced Pricing Arrangement) decks for </w:t>
            </w:r>
            <w:r>
              <w:rPr>
                <w:rFonts w:hint="eastAsia"/>
                <w:lang w:eastAsia="ja-JP"/>
              </w:rPr>
              <w:t>the</w:t>
            </w:r>
            <w:r w:rsidRPr="00AA6E0A">
              <w:rPr>
                <w:lang w:eastAsia="ja-JP"/>
              </w:rPr>
              <w:t xml:space="preserve"> investment bank</w:t>
            </w:r>
            <w:r>
              <w:rPr>
                <w:rFonts w:hint="eastAsia"/>
                <w:lang w:eastAsia="ja-JP"/>
              </w:rPr>
              <w:t>.</w:t>
            </w:r>
          </w:p>
        </w:tc>
      </w:tr>
    </w:tbl>
    <w:p w14:paraId="38976BF8" w14:textId="77777777" w:rsidR="00473135" w:rsidRPr="0081001C" w:rsidRDefault="00473135" w:rsidP="0081001C">
      <w:pPr>
        <w:rPr>
          <w:lang w:eastAsia="ja-JP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20"/>
        <w:gridCol w:w="1816"/>
        <w:gridCol w:w="3676"/>
      </w:tblGrid>
      <w:tr w:rsidR="0054578E" w14:paraId="7AEB31BC" w14:textId="77777777" w:rsidTr="0054578E">
        <w:tc>
          <w:tcPr>
            <w:tcW w:w="9410" w:type="dxa"/>
            <w:gridSpan w:val="3"/>
          </w:tcPr>
          <w:p w14:paraId="309262F6" w14:textId="77777777" w:rsidR="0054578E" w:rsidRPr="0076154F" w:rsidRDefault="0054578E" w:rsidP="0076154F">
            <w:pPr>
              <w:rPr>
                <w:b/>
              </w:rPr>
            </w:pPr>
            <w:r w:rsidRPr="0076154F">
              <w:rPr>
                <w:rFonts w:hint="eastAsia"/>
                <w:b/>
              </w:rPr>
              <w:t>WORK EXPERIENCE</w:t>
            </w:r>
          </w:p>
        </w:tc>
      </w:tr>
      <w:tr w:rsidR="0054578E" w14:paraId="5DE96AC5" w14:textId="77777777" w:rsidTr="0081001C">
        <w:tc>
          <w:tcPr>
            <w:tcW w:w="3794" w:type="dxa"/>
          </w:tcPr>
          <w:p w14:paraId="2BDFE63F" w14:textId="77777777" w:rsidR="0054578E" w:rsidRPr="0076154F" w:rsidRDefault="006B1367" w:rsidP="0076154F">
            <w:pPr>
              <w:rPr>
                <w:b/>
                <w:lang w:eastAsia="ja-JP"/>
              </w:rPr>
            </w:pPr>
            <w:r>
              <w:rPr>
                <w:rFonts w:hint="eastAsia"/>
                <w:b/>
                <w:lang w:eastAsia="ja-JP"/>
              </w:rPr>
              <w:t>N</w:t>
            </w:r>
            <w:r>
              <w:rPr>
                <w:b/>
                <w:lang w:eastAsia="ja-JP"/>
              </w:rPr>
              <w:t>omura Securities</w:t>
            </w:r>
          </w:p>
        </w:tc>
        <w:tc>
          <w:tcPr>
            <w:tcW w:w="1843" w:type="dxa"/>
          </w:tcPr>
          <w:p w14:paraId="4790B68F" w14:textId="77777777" w:rsidR="0054578E" w:rsidRPr="0076154F" w:rsidRDefault="0054578E" w:rsidP="00897B17">
            <w:pPr>
              <w:jc w:val="center"/>
            </w:pPr>
            <w:smartTag w:uri="urn:schemas-microsoft-com:office:smarttags" w:element="place">
              <w:smartTag w:uri="urn:schemas-microsoft-com:office:smarttags" w:element="City">
                <w:r w:rsidRPr="0076154F">
                  <w:rPr>
                    <w:rFonts w:hint="eastAsia"/>
                  </w:rPr>
                  <w:t>Tokyo</w:t>
                </w:r>
              </w:smartTag>
              <w:r w:rsidRPr="0076154F">
                <w:rPr>
                  <w:rFonts w:hint="eastAsia"/>
                </w:rPr>
                <w:t xml:space="preserve">, </w:t>
              </w:r>
              <w:smartTag w:uri="urn:schemas-microsoft-com:office:smarttags" w:element="country-region">
                <w:r w:rsidRPr="0076154F">
                  <w:rPr>
                    <w:rFonts w:hint="eastAsia"/>
                  </w:rPr>
                  <w:t>Japan</w:t>
                </w:r>
              </w:smartTag>
            </w:smartTag>
          </w:p>
        </w:tc>
        <w:tc>
          <w:tcPr>
            <w:tcW w:w="3773" w:type="dxa"/>
          </w:tcPr>
          <w:p w14:paraId="15B86438" w14:textId="1D02EAC7" w:rsidR="0054578E" w:rsidRPr="00D61585" w:rsidRDefault="000C5539" w:rsidP="00606199">
            <w:pPr>
              <w:wordWrap w:val="0"/>
              <w:jc w:val="right"/>
              <w:rPr>
                <w:lang w:eastAsia="ja-JP"/>
              </w:rPr>
            </w:pPr>
            <w:r>
              <w:t>April 20</w:t>
            </w:r>
            <w:r w:rsidR="006B1367">
              <w:t>21</w:t>
            </w:r>
            <w:r w:rsidR="00D61585" w:rsidRPr="00D61585">
              <w:t xml:space="preserve"> </w:t>
            </w:r>
            <w:r w:rsidR="00606199">
              <w:rPr>
                <w:lang w:eastAsia="ja-JP"/>
              </w:rPr>
              <w:t>–</w:t>
            </w:r>
            <w:r w:rsidR="00D61585" w:rsidRPr="00D61585">
              <w:t xml:space="preserve"> </w:t>
            </w:r>
            <w:r w:rsidR="00606199">
              <w:rPr>
                <w:rFonts w:hint="eastAsia"/>
                <w:lang w:eastAsia="ja-JP"/>
              </w:rPr>
              <w:t>January 2023</w:t>
            </w:r>
          </w:p>
        </w:tc>
      </w:tr>
      <w:tr w:rsidR="0054578E" w14:paraId="6A887449" w14:textId="77777777" w:rsidTr="0054578E">
        <w:tc>
          <w:tcPr>
            <w:tcW w:w="9410" w:type="dxa"/>
            <w:gridSpan w:val="3"/>
          </w:tcPr>
          <w:p w14:paraId="5EB1EAC5" w14:textId="3A71652F" w:rsidR="0054578E" w:rsidRPr="00D61585" w:rsidRDefault="000815D0" w:rsidP="0076154F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Quantitative analyst, </w:t>
            </w:r>
            <w:r>
              <w:rPr>
                <w:lang w:eastAsia="ja-JP"/>
              </w:rPr>
              <w:t>Index Operation</w:t>
            </w:r>
            <w:r>
              <w:rPr>
                <w:rFonts w:hint="eastAsia"/>
                <w:lang w:eastAsia="ja-JP"/>
              </w:rPr>
              <w:t>s</w:t>
            </w:r>
            <w:r>
              <w:rPr>
                <w:lang w:eastAsia="ja-JP"/>
              </w:rPr>
              <w:t xml:space="preserve"> Department</w:t>
            </w:r>
          </w:p>
        </w:tc>
      </w:tr>
      <w:tr w:rsidR="0054578E" w14:paraId="06805EB6" w14:textId="77777777" w:rsidTr="009A68A4">
        <w:trPr>
          <w:trHeight w:val="436"/>
        </w:trPr>
        <w:tc>
          <w:tcPr>
            <w:tcW w:w="9410" w:type="dxa"/>
            <w:gridSpan w:val="3"/>
          </w:tcPr>
          <w:p w14:paraId="0FE203DE" w14:textId="418BAC89" w:rsidR="0081001C" w:rsidRPr="00FE16AC" w:rsidRDefault="00B2601B" w:rsidP="0091551F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 w:rsidRPr="00FE16AC">
              <w:rPr>
                <w:lang w:eastAsia="ja-JP"/>
              </w:rPr>
              <w:t>Engaged in</w:t>
            </w:r>
            <w:r w:rsidR="000052DF" w:rsidRPr="00FE16AC">
              <w:rPr>
                <w:lang w:eastAsia="ja-JP"/>
              </w:rPr>
              <w:t xml:space="preserve"> the administration of indexes</w:t>
            </w:r>
            <w:r w:rsidR="007D3DDC" w:rsidRPr="00FE16AC">
              <w:rPr>
                <w:lang w:eastAsia="ja-JP"/>
              </w:rPr>
              <w:t xml:space="preserve"> including data registration and modification, rebalancing tasks</w:t>
            </w:r>
            <w:r w:rsidR="00606199">
              <w:rPr>
                <w:rFonts w:hint="eastAsia"/>
                <w:lang w:eastAsia="ja-JP"/>
              </w:rPr>
              <w:t xml:space="preserve"> for bond and equity indices</w:t>
            </w:r>
            <w:r w:rsidR="007D3DDC" w:rsidRPr="00FE16AC">
              <w:rPr>
                <w:lang w:eastAsia="ja-JP"/>
              </w:rPr>
              <w:t xml:space="preserve"> </w:t>
            </w:r>
            <w:r w:rsidR="00606199" w:rsidRPr="00FE16AC">
              <w:rPr>
                <w:lang w:eastAsia="ja-JP"/>
              </w:rPr>
              <w:t>to</w:t>
            </w:r>
            <w:r w:rsidR="007D3DDC" w:rsidRPr="00FE16AC">
              <w:rPr>
                <w:lang w:eastAsia="ja-JP"/>
              </w:rPr>
              <w:t xml:space="preserve"> provide precise information to customers</w:t>
            </w:r>
            <w:r w:rsidR="00D22E70" w:rsidRPr="00FE16AC">
              <w:rPr>
                <w:lang w:eastAsia="ja-JP"/>
              </w:rPr>
              <w:t>.</w:t>
            </w:r>
          </w:p>
          <w:p w14:paraId="3E013341" w14:textId="4C50B1B3" w:rsidR="0089091C" w:rsidRDefault="00D7746B" w:rsidP="0089091C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 w:rsidRPr="00FE16AC">
              <w:rPr>
                <w:lang w:eastAsia="ja-JP"/>
              </w:rPr>
              <w:t xml:space="preserve">Acquired the </w:t>
            </w:r>
            <w:r w:rsidR="00173A20" w:rsidRPr="00FE16AC">
              <w:rPr>
                <w:lang w:eastAsia="ja-JP"/>
              </w:rPr>
              <w:t>skill of SQ</w:t>
            </w:r>
            <w:r w:rsidR="00F51A2F">
              <w:rPr>
                <w:rFonts w:hint="eastAsia"/>
                <w:lang w:eastAsia="ja-JP"/>
              </w:rPr>
              <w:t>L</w:t>
            </w:r>
            <w:r w:rsidR="00173A20" w:rsidRPr="00FE16AC">
              <w:rPr>
                <w:lang w:eastAsia="ja-JP"/>
              </w:rPr>
              <w:t>, Excel</w:t>
            </w:r>
            <w:r w:rsidR="00715F79">
              <w:rPr>
                <w:lang w:eastAsia="ja-JP"/>
              </w:rPr>
              <w:t>, VBA</w:t>
            </w:r>
            <w:r w:rsidR="00173A20" w:rsidRPr="00FE16AC">
              <w:rPr>
                <w:lang w:eastAsia="ja-JP"/>
              </w:rPr>
              <w:t xml:space="preserve"> and Python </w:t>
            </w:r>
            <w:r w:rsidR="00F51A2F" w:rsidRPr="00FE16AC">
              <w:rPr>
                <w:lang w:eastAsia="ja-JP"/>
              </w:rPr>
              <w:t>to</w:t>
            </w:r>
            <w:r w:rsidR="00173A20" w:rsidRPr="00FE16AC">
              <w:rPr>
                <w:lang w:eastAsia="ja-JP"/>
              </w:rPr>
              <w:t xml:space="preserve"> </w:t>
            </w:r>
            <w:r w:rsidR="003D7267">
              <w:rPr>
                <w:lang w:eastAsia="ja-JP"/>
              </w:rPr>
              <w:t xml:space="preserve">engage in </w:t>
            </w:r>
            <w:r w:rsidR="008271B4" w:rsidRPr="00FE16AC">
              <w:rPr>
                <w:lang w:eastAsia="ja-JP"/>
              </w:rPr>
              <w:t>performance and factor analysis.</w:t>
            </w:r>
          </w:p>
          <w:p w14:paraId="5EC755BA" w14:textId="77777777" w:rsidR="00755868" w:rsidRPr="00FE16AC" w:rsidRDefault="00DF0882" w:rsidP="00D7746B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Participated in comparison of indexes</w:t>
            </w:r>
            <w:r w:rsidR="00BC7E64">
              <w:rPr>
                <w:lang w:eastAsia="ja-JP"/>
              </w:rPr>
              <w:t xml:space="preserve"> </w:t>
            </w:r>
            <w:r>
              <w:rPr>
                <w:lang w:eastAsia="ja-JP"/>
              </w:rPr>
              <w:t xml:space="preserve">for boosting the knowledge </w:t>
            </w:r>
            <w:r w:rsidR="003B61BA">
              <w:rPr>
                <w:lang w:eastAsia="ja-JP"/>
              </w:rPr>
              <w:t>of</w:t>
            </w:r>
            <w:r>
              <w:rPr>
                <w:lang w:eastAsia="ja-JP"/>
              </w:rPr>
              <w:t xml:space="preserve"> </w:t>
            </w:r>
            <w:r w:rsidR="003B61BA">
              <w:rPr>
                <w:lang w:eastAsia="ja-JP"/>
              </w:rPr>
              <w:t>product</w:t>
            </w:r>
            <w:r>
              <w:rPr>
                <w:lang w:eastAsia="ja-JP"/>
              </w:rPr>
              <w:t>s.</w:t>
            </w:r>
            <w:r w:rsidR="003269EB">
              <w:rPr>
                <w:lang w:eastAsia="ja-JP"/>
              </w:rPr>
              <w:t xml:space="preserve"> </w:t>
            </w:r>
          </w:p>
          <w:p w14:paraId="2030AD98" w14:textId="0E2704A3" w:rsidR="00173A20" w:rsidRPr="00091052" w:rsidRDefault="008271B4" w:rsidP="00D7746B">
            <w:pPr>
              <w:numPr>
                <w:ilvl w:val="0"/>
                <w:numId w:val="4"/>
              </w:numPr>
              <w:jc w:val="both"/>
              <w:rPr>
                <w:lang w:eastAsia="ja-JP"/>
              </w:rPr>
            </w:pPr>
            <w:r w:rsidRPr="00FE16AC">
              <w:rPr>
                <w:lang w:eastAsia="ja-JP"/>
              </w:rPr>
              <w:t xml:space="preserve">Automated </w:t>
            </w:r>
            <w:r w:rsidR="003269EB">
              <w:rPr>
                <w:lang w:eastAsia="ja-JP"/>
              </w:rPr>
              <w:t>the task of data processing</w:t>
            </w:r>
            <w:r w:rsidR="00755868">
              <w:t xml:space="preserve"> </w:t>
            </w:r>
            <w:r w:rsidR="003269EB">
              <w:t>by</w:t>
            </w:r>
            <w:r w:rsidRPr="00FE16AC">
              <w:rPr>
                <w:lang w:eastAsia="ja-JP"/>
              </w:rPr>
              <w:t xml:space="preserve"> Python.</w:t>
            </w:r>
            <w:r w:rsidR="00AE7216">
              <w:rPr>
                <w:rFonts w:hint="eastAsia"/>
                <w:lang w:eastAsia="ja-JP"/>
              </w:rPr>
              <w:t xml:space="preserve"> </w:t>
            </w:r>
          </w:p>
        </w:tc>
      </w:tr>
    </w:tbl>
    <w:p w14:paraId="05BE3254" w14:textId="77777777" w:rsidR="00A21270" w:rsidRPr="008271B4" w:rsidRDefault="00A21270" w:rsidP="00520B3D">
      <w:pPr>
        <w:rPr>
          <w:lang w:eastAsia="ja-JP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717"/>
        <w:gridCol w:w="1814"/>
        <w:gridCol w:w="3681"/>
      </w:tblGrid>
      <w:tr w:rsidR="0054578E" w14:paraId="7099FBE1" w14:textId="77777777" w:rsidTr="0054578E">
        <w:tc>
          <w:tcPr>
            <w:tcW w:w="9410" w:type="dxa"/>
            <w:gridSpan w:val="3"/>
          </w:tcPr>
          <w:p w14:paraId="6C9D7B8F" w14:textId="77777777" w:rsidR="0054578E" w:rsidRPr="0076154F" w:rsidRDefault="0054578E" w:rsidP="0076154F">
            <w:pPr>
              <w:rPr>
                <w:b/>
              </w:rPr>
            </w:pPr>
            <w:r w:rsidRPr="0076154F">
              <w:rPr>
                <w:rFonts w:hint="eastAsia"/>
                <w:b/>
              </w:rPr>
              <w:t>EDUCATION</w:t>
            </w:r>
          </w:p>
        </w:tc>
      </w:tr>
      <w:tr w:rsidR="00F52361" w:rsidRPr="00D61585" w14:paraId="62DDFECC" w14:textId="77777777" w:rsidTr="0081001C">
        <w:tc>
          <w:tcPr>
            <w:tcW w:w="3794" w:type="dxa"/>
          </w:tcPr>
          <w:p w14:paraId="5E60EC55" w14:textId="77777777" w:rsidR="00F52361" w:rsidRPr="0076154F" w:rsidRDefault="00CC77D7" w:rsidP="00F52361">
            <w:pPr>
              <w:rPr>
                <w:b/>
              </w:rPr>
            </w:pPr>
            <w:r>
              <w:rPr>
                <w:b/>
                <w:lang w:eastAsia="ja-JP"/>
              </w:rPr>
              <w:t>Gakushuin</w:t>
            </w:r>
            <w:r w:rsidR="0038490E">
              <w:rPr>
                <w:rFonts w:hint="eastAsia"/>
                <w:b/>
                <w:lang w:eastAsia="ja-JP"/>
              </w:rPr>
              <w:t xml:space="preserve"> </w:t>
            </w:r>
            <w:r w:rsidR="00F52361" w:rsidRPr="0076154F">
              <w:rPr>
                <w:rFonts w:hint="eastAsia"/>
                <w:b/>
              </w:rPr>
              <w:t>University</w:t>
            </w:r>
          </w:p>
        </w:tc>
        <w:tc>
          <w:tcPr>
            <w:tcW w:w="1843" w:type="dxa"/>
          </w:tcPr>
          <w:p w14:paraId="475773FC" w14:textId="77777777" w:rsidR="00F52361" w:rsidRPr="0076154F" w:rsidRDefault="00CC77D7" w:rsidP="00F52361">
            <w:pPr>
              <w:jc w:val="center"/>
              <w:rPr>
                <w:lang w:eastAsia="ja-JP"/>
              </w:rPr>
            </w:pPr>
            <w:r>
              <w:rPr>
                <w:lang w:eastAsia="ja-JP"/>
              </w:rPr>
              <w:t>Tokyo</w:t>
            </w:r>
            <w:r w:rsidR="00797DDF" w:rsidRPr="00A21270">
              <w:rPr>
                <w:rFonts w:hint="eastAsia"/>
                <w:lang w:eastAsia="ja-JP"/>
              </w:rPr>
              <w:t>, Japan</w:t>
            </w:r>
          </w:p>
        </w:tc>
        <w:tc>
          <w:tcPr>
            <w:tcW w:w="3773" w:type="dxa"/>
          </w:tcPr>
          <w:p w14:paraId="01097519" w14:textId="5C6CB1F5" w:rsidR="00F52361" w:rsidRPr="00D61585" w:rsidRDefault="00EF5C48" w:rsidP="00F52361">
            <w:pPr>
              <w:jc w:val="right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 xml:space="preserve">April </w:t>
            </w:r>
            <w:r w:rsidR="00EC13B2">
              <w:rPr>
                <w:lang w:eastAsia="ja-JP"/>
              </w:rPr>
              <w:t>201</w:t>
            </w:r>
            <w:r>
              <w:rPr>
                <w:rFonts w:hint="eastAsia"/>
                <w:lang w:eastAsia="ja-JP"/>
              </w:rPr>
              <w:t>6</w:t>
            </w:r>
            <w:r w:rsidR="00F52361">
              <w:t xml:space="preserve"> - </w:t>
            </w:r>
            <w:r>
              <w:rPr>
                <w:rFonts w:hint="eastAsia"/>
                <w:lang w:eastAsia="ja-JP"/>
              </w:rPr>
              <w:t>March</w:t>
            </w:r>
            <w:r w:rsidR="00F52361" w:rsidRPr="00D61585">
              <w:t xml:space="preserve"> </w:t>
            </w:r>
            <w:r w:rsidR="00F52361">
              <w:rPr>
                <w:rFonts w:hint="eastAsia"/>
                <w:lang w:eastAsia="ja-JP"/>
              </w:rPr>
              <w:t>20</w:t>
            </w:r>
            <w:r w:rsidR="00EC13B2">
              <w:rPr>
                <w:lang w:eastAsia="ja-JP"/>
              </w:rPr>
              <w:t>2</w:t>
            </w:r>
            <w:r w:rsidR="0038294D">
              <w:rPr>
                <w:rFonts w:hint="eastAsia"/>
                <w:lang w:eastAsia="ja-JP"/>
              </w:rPr>
              <w:t>1</w:t>
            </w:r>
          </w:p>
        </w:tc>
      </w:tr>
      <w:tr w:rsidR="00F52361" w14:paraId="103A2A25" w14:textId="77777777" w:rsidTr="0054578E">
        <w:tc>
          <w:tcPr>
            <w:tcW w:w="9410" w:type="dxa"/>
            <w:gridSpan w:val="3"/>
          </w:tcPr>
          <w:p w14:paraId="7984B338" w14:textId="77777777" w:rsidR="00F52361" w:rsidRDefault="00FD08C4" w:rsidP="00F52361">
            <w:pPr>
              <w:jc w:val="both"/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Bachelor</w:t>
            </w:r>
            <w:r w:rsidR="00860E4F">
              <w:rPr>
                <w:rFonts w:hint="eastAsia"/>
                <w:lang w:eastAsia="ja-JP"/>
              </w:rPr>
              <w:t xml:space="preserve"> of </w:t>
            </w:r>
            <w:r w:rsidR="00164F2D">
              <w:rPr>
                <w:lang w:eastAsia="ja-JP"/>
              </w:rPr>
              <w:t>International Social Science</w:t>
            </w:r>
          </w:p>
          <w:p w14:paraId="72DC7236" w14:textId="5AC19A1C" w:rsidR="0020390F" w:rsidRDefault="00A0183E" w:rsidP="00DE6F37">
            <w:pPr>
              <w:numPr>
                <w:ilvl w:val="0"/>
                <w:numId w:val="2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Learned</w:t>
            </w:r>
            <w:r w:rsidR="0020390F">
              <w:rPr>
                <w:lang w:eastAsia="ja-JP"/>
              </w:rPr>
              <w:t xml:space="preserve"> wide range of </w:t>
            </w:r>
            <w:r w:rsidR="00D030A9">
              <w:rPr>
                <w:lang w:eastAsia="ja-JP"/>
              </w:rPr>
              <w:t>subjects including economics</w:t>
            </w:r>
            <w:r w:rsidR="000E4E57">
              <w:rPr>
                <w:lang w:eastAsia="ja-JP"/>
              </w:rPr>
              <w:t xml:space="preserve"> and</w:t>
            </w:r>
            <w:r w:rsidR="0016372B">
              <w:rPr>
                <w:lang w:eastAsia="ja-JP"/>
              </w:rPr>
              <w:t xml:space="preserve"> data analysis</w:t>
            </w:r>
            <w:r w:rsidR="0020390F">
              <w:rPr>
                <w:lang w:eastAsia="ja-JP"/>
              </w:rPr>
              <w:t xml:space="preserve"> in English</w:t>
            </w:r>
            <w:r w:rsidR="00CE7F34">
              <w:rPr>
                <w:lang w:eastAsia="ja-JP"/>
              </w:rPr>
              <w:t xml:space="preserve"> at </w:t>
            </w:r>
            <w:r w:rsidR="00922494">
              <w:rPr>
                <w:rFonts w:hint="eastAsia"/>
                <w:lang w:eastAsia="ja-JP"/>
              </w:rPr>
              <w:t>the</w:t>
            </w:r>
            <w:r w:rsidR="00CE7F34">
              <w:rPr>
                <w:lang w:eastAsia="ja-JP"/>
              </w:rPr>
              <w:t xml:space="preserve"> faculty</w:t>
            </w:r>
            <w:r w:rsidR="0020390F">
              <w:rPr>
                <w:lang w:eastAsia="ja-JP"/>
              </w:rPr>
              <w:t>.</w:t>
            </w:r>
          </w:p>
          <w:p w14:paraId="0E168006" w14:textId="77777777" w:rsidR="00DE6F37" w:rsidRPr="00900BBD" w:rsidRDefault="00A83292" w:rsidP="009F42B1">
            <w:pPr>
              <w:numPr>
                <w:ilvl w:val="0"/>
                <w:numId w:val="2"/>
              </w:numPr>
              <w:jc w:val="both"/>
              <w:rPr>
                <w:lang w:eastAsia="ja-JP"/>
              </w:rPr>
            </w:pPr>
            <w:r>
              <w:rPr>
                <w:lang w:eastAsia="ja-JP"/>
              </w:rPr>
              <w:t>Experienced going to State University of New York at Buffalo</w:t>
            </w:r>
            <w:r w:rsidR="001808D2">
              <w:rPr>
                <w:lang w:eastAsia="ja-JP"/>
              </w:rPr>
              <w:t xml:space="preserve"> in the United States</w:t>
            </w:r>
            <w:r>
              <w:rPr>
                <w:lang w:eastAsia="ja-JP"/>
              </w:rPr>
              <w:t xml:space="preserve"> as a study abroad student</w:t>
            </w:r>
            <w:r w:rsidR="009F42B1">
              <w:rPr>
                <w:lang w:eastAsia="ja-JP"/>
              </w:rPr>
              <w:t xml:space="preserve"> about </w:t>
            </w:r>
            <w:r w:rsidR="00E87E84">
              <w:rPr>
                <w:lang w:eastAsia="ja-JP"/>
              </w:rPr>
              <w:t>9</w:t>
            </w:r>
            <w:r w:rsidR="009F42B1">
              <w:rPr>
                <w:lang w:eastAsia="ja-JP"/>
              </w:rPr>
              <w:t xml:space="preserve"> months</w:t>
            </w:r>
            <w:r w:rsidR="00137B2C">
              <w:rPr>
                <w:lang w:eastAsia="ja-JP"/>
              </w:rPr>
              <w:t xml:space="preserve"> </w:t>
            </w:r>
            <w:r w:rsidR="007A651A">
              <w:rPr>
                <w:lang w:eastAsia="ja-JP"/>
              </w:rPr>
              <w:t>(2018.8~2019.5)</w:t>
            </w:r>
            <w:r w:rsidR="009F42B1">
              <w:rPr>
                <w:lang w:eastAsia="ja-JP"/>
              </w:rPr>
              <w:t>.</w:t>
            </w:r>
            <w:r w:rsidR="009F42B1">
              <w:rPr>
                <w:rFonts w:hint="eastAsia"/>
                <w:lang w:eastAsia="ja-JP"/>
              </w:rPr>
              <w:t xml:space="preserve"> </w:t>
            </w:r>
            <w:r w:rsidR="00435C0D">
              <w:rPr>
                <w:lang w:eastAsia="ja-JP"/>
              </w:rPr>
              <w:t>I enrolled in concurrent programs that is mixed of language and the course of game theory.</w:t>
            </w:r>
          </w:p>
        </w:tc>
      </w:tr>
    </w:tbl>
    <w:p w14:paraId="65749AD1" w14:textId="77777777" w:rsidR="00E76344" w:rsidRPr="006B67B1" w:rsidRDefault="00E76344" w:rsidP="00520B3D">
      <w:pPr>
        <w:rPr>
          <w:sz w:val="22"/>
          <w:szCs w:val="22"/>
          <w:lang w:eastAsia="ja-JP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212"/>
      </w:tblGrid>
      <w:tr w:rsidR="0054578E" w14:paraId="6667E87D" w14:textId="77777777" w:rsidTr="0054578E">
        <w:tc>
          <w:tcPr>
            <w:tcW w:w="9410" w:type="dxa"/>
          </w:tcPr>
          <w:p w14:paraId="293EB9BA" w14:textId="77777777" w:rsidR="0054578E" w:rsidRDefault="0054578E" w:rsidP="0054578E">
            <w:pPr>
              <w:rPr>
                <w:b/>
                <w:lang w:eastAsia="ja-JP"/>
              </w:rPr>
            </w:pPr>
            <w:r w:rsidRPr="00625F9B">
              <w:rPr>
                <w:rFonts w:hint="eastAsia"/>
                <w:b/>
                <w:lang w:eastAsia="ja-JP"/>
              </w:rPr>
              <w:t>SKILLS</w:t>
            </w:r>
          </w:p>
        </w:tc>
      </w:tr>
      <w:tr w:rsidR="0054578E" w:rsidRPr="00F216F7" w14:paraId="76EDAB76" w14:textId="77777777" w:rsidTr="0054578E">
        <w:tc>
          <w:tcPr>
            <w:tcW w:w="9410" w:type="dxa"/>
          </w:tcPr>
          <w:p w14:paraId="7C669F2C" w14:textId="0E62C058" w:rsidR="005027A0" w:rsidRPr="005027A0" w:rsidRDefault="00DE3D0A" w:rsidP="005027A0">
            <w:pPr>
              <w:pStyle w:val="Web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2206E">
              <w:rPr>
                <w:rStyle w:val="ac"/>
                <w:rFonts w:ascii="Times New Roman" w:hAnsi="Times New Roman" w:cs="Times New Roman"/>
                <w:b w:val="0"/>
                <w:bCs w:val="0"/>
              </w:rPr>
              <w:t>Certifications &amp; Exams:</w:t>
            </w:r>
            <w:r w:rsidRPr="0092206E">
              <w:rPr>
                <w:rFonts w:ascii="Times New Roman" w:hAnsi="Times New Roman" w:cs="Times New Roman"/>
              </w:rPr>
              <w:t xml:space="preserve"> Passed CMA (2024); planning to take CFA Level I in August 2026.</w:t>
            </w:r>
          </w:p>
          <w:p w14:paraId="1BB58657" w14:textId="77777777" w:rsidR="00DE3D0A" w:rsidRPr="0092206E" w:rsidRDefault="00DE3D0A" w:rsidP="00DE3D0A">
            <w:pPr>
              <w:pStyle w:val="Web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2206E">
              <w:rPr>
                <w:rStyle w:val="ac"/>
                <w:rFonts w:ascii="Times New Roman" w:hAnsi="Times New Roman" w:cs="Times New Roman"/>
                <w:b w:val="0"/>
                <w:bCs w:val="0"/>
              </w:rPr>
              <w:t>Languages:</w:t>
            </w:r>
            <w:r w:rsidRPr="009220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2206E">
              <w:rPr>
                <w:rFonts w:ascii="Times New Roman" w:hAnsi="Times New Roman" w:cs="Times New Roman"/>
              </w:rPr>
              <w:t>TOEIC 865 / TOEFL iBT 80; 9</w:t>
            </w:r>
            <w:r w:rsidRPr="0092206E">
              <w:rPr>
                <w:rFonts w:ascii="Times New Roman" w:hAnsi="Times New Roman" w:cs="Times New Roman"/>
              </w:rPr>
              <w:noBreakHyphen/>
              <w:t>month study abroad at University at Buffalo; 2+ years of English use in global teams (speaking &amp; writing).</w:t>
            </w:r>
          </w:p>
          <w:p w14:paraId="08BA4A77" w14:textId="77777777" w:rsidR="00DE3D0A" w:rsidRPr="0092206E" w:rsidRDefault="00DE3D0A" w:rsidP="00DE3D0A">
            <w:pPr>
              <w:pStyle w:val="Web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2206E">
              <w:rPr>
                <w:rStyle w:val="ac"/>
                <w:rFonts w:ascii="Times New Roman" w:hAnsi="Times New Roman" w:cs="Times New Roman"/>
                <w:b w:val="0"/>
                <w:bCs w:val="0"/>
              </w:rPr>
              <w:t>Programming &amp; Data:</w:t>
            </w:r>
            <w:r w:rsidRPr="0092206E">
              <w:rPr>
                <w:rFonts w:ascii="Times New Roman" w:hAnsi="Times New Roman" w:cs="Times New Roman"/>
              </w:rPr>
              <w:t xml:space="preserve"> Python, SQL, VBA; experienced in automation, data analysis, visualization, monitoring apps, and statistical/ML modeling (Pandas, Scikit</w:t>
            </w:r>
            <w:r w:rsidRPr="0092206E">
              <w:rPr>
                <w:rFonts w:ascii="Times New Roman" w:hAnsi="Times New Roman" w:cs="Times New Roman"/>
              </w:rPr>
              <w:noBreakHyphen/>
              <w:t>learn, Statsmodels, Transformers, Prefect, Streamlit, Django).</w:t>
            </w:r>
          </w:p>
          <w:p w14:paraId="13DFEFC0" w14:textId="77777777" w:rsidR="00DE3D0A" w:rsidRPr="0092206E" w:rsidRDefault="00DE3D0A" w:rsidP="00DE3D0A">
            <w:pPr>
              <w:pStyle w:val="Web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2206E">
              <w:rPr>
                <w:rStyle w:val="ac"/>
                <w:rFonts w:ascii="Times New Roman" w:hAnsi="Times New Roman" w:cs="Times New Roman"/>
                <w:b w:val="0"/>
                <w:bCs w:val="0"/>
              </w:rPr>
              <w:t>Data Platforms &amp; Tools:</w:t>
            </w:r>
            <w:r w:rsidRPr="0092206E">
              <w:rPr>
                <w:rFonts w:ascii="Times New Roman" w:hAnsi="Times New Roman" w:cs="Times New Roman"/>
              </w:rPr>
              <w:t xml:space="preserve"> dbt-core, Snowflake, MS SQL Server, Bloomberg, Refinitiv EIKON; proficient with VS Code, PyCharm, Jupyter, Excel, PowerPoint, Word.</w:t>
            </w:r>
          </w:p>
          <w:p w14:paraId="0911476C" w14:textId="0FCC6973" w:rsidR="00075544" w:rsidRPr="00621667" w:rsidRDefault="00DE3D0A" w:rsidP="00621667">
            <w:pPr>
              <w:pStyle w:val="Web"/>
              <w:numPr>
                <w:ilvl w:val="0"/>
                <w:numId w:val="31"/>
              </w:numPr>
              <w:rPr>
                <w:rFonts w:ascii="Times New Roman" w:hAnsi="Times New Roman" w:cs="Times New Roman"/>
              </w:rPr>
            </w:pPr>
            <w:r w:rsidRPr="0092206E">
              <w:rPr>
                <w:rStyle w:val="ac"/>
                <w:rFonts w:ascii="Times New Roman" w:hAnsi="Times New Roman" w:cs="Times New Roman"/>
                <w:b w:val="0"/>
                <w:bCs w:val="0"/>
              </w:rPr>
              <w:t>Professional Traits &amp; Activities:</w:t>
            </w:r>
            <w:r w:rsidRPr="0092206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92206E">
              <w:rPr>
                <w:rFonts w:ascii="Times New Roman" w:hAnsi="Times New Roman" w:cs="Times New Roman"/>
              </w:rPr>
              <w:t>Strong GRIT, high curiosity, continuous learner; participated in a market analysis study group developing ML</w:t>
            </w:r>
            <w:r w:rsidRPr="0092206E">
              <w:rPr>
                <w:rFonts w:ascii="Times New Roman" w:hAnsi="Times New Roman" w:cs="Times New Roman"/>
              </w:rPr>
              <w:noBreakHyphen/>
              <w:t>based trading strategies.</w:t>
            </w:r>
          </w:p>
        </w:tc>
      </w:tr>
    </w:tbl>
    <w:p w14:paraId="16D7B4AC" w14:textId="77777777" w:rsidR="00F96CF6" w:rsidRPr="00F216F7" w:rsidRDefault="00F96CF6" w:rsidP="00E649D5">
      <w:pPr>
        <w:rPr>
          <w:lang w:eastAsia="ja-JP"/>
        </w:rPr>
      </w:pPr>
    </w:p>
    <w:sectPr w:rsidR="00F96CF6" w:rsidRPr="00F216F7" w:rsidSect="00DB467F">
      <w:pgSz w:w="12240" w:h="15840" w:code="1"/>
      <w:pgMar w:top="1134" w:right="1469" w:bottom="993" w:left="155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839DD" w14:textId="77777777" w:rsidR="00C15548" w:rsidRDefault="00C15548" w:rsidP="009E0B68">
      <w:r>
        <w:separator/>
      </w:r>
    </w:p>
  </w:endnote>
  <w:endnote w:type="continuationSeparator" w:id="0">
    <w:p w14:paraId="4AA15004" w14:textId="77777777" w:rsidR="00C15548" w:rsidRDefault="00C15548" w:rsidP="009E0B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C6C6A" w14:textId="77777777" w:rsidR="00C15548" w:rsidRDefault="00C15548" w:rsidP="009E0B68">
      <w:r>
        <w:separator/>
      </w:r>
    </w:p>
  </w:footnote>
  <w:footnote w:type="continuationSeparator" w:id="0">
    <w:p w14:paraId="3D2A36E2" w14:textId="77777777" w:rsidR="00C15548" w:rsidRDefault="00C15548" w:rsidP="009E0B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7920"/>
    <w:multiLevelType w:val="multilevel"/>
    <w:tmpl w:val="00A06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D47E0"/>
    <w:multiLevelType w:val="multilevel"/>
    <w:tmpl w:val="39EA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024F94"/>
    <w:multiLevelType w:val="multilevel"/>
    <w:tmpl w:val="68D88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B5E3E1D"/>
    <w:multiLevelType w:val="multilevel"/>
    <w:tmpl w:val="55CE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EC564A"/>
    <w:multiLevelType w:val="multilevel"/>
    <w:tmpl w:val="1BAC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7E3063C"/>
    <w:multiLevelType w:val="multilevel"/>
    <w:tmpl w:val="9A403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A8E73DD"/>
    <w:multiLevelType w:val="hybridMultilevel"/>
    <w:tmpl w:val="775C8DDC"/>
    <w:lvl w:ilvl="0" w:tplc="428C601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1F036703"/>
    <w:multiLevelType w:val="hybridMultilevel"/>
    <w:tmpl w:val="37148150"/>
    <w:lvl w:ilvl="0" w:tplc="428C601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235F3627"/>
    <w:multiLevelType w:val="multilevel"/>
    <w:tmpl w:val="4C52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F03F9"/>
    <w:multiLevelType w:val="multilevel"/>
    <w:tmpl w:val="21F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63243C"/>
    <w:multiLevelType w:val="hybridMultilevel"/>
    <w:tmpl w:val="A79A553A"/>
    <w:lvl w:ilvl="0" w:tplc="428C601C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81533F0"/>
    <w:multiLevelType w:val="hybridMultilevel"/>
    <w:tmpl w:val="583A4078"/>
    <w:lvl w:ilvl="0" w:tplc="428C601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FB965F3"/>
    <w:multiLevelType w:val="hybridMultilevel"/>
    <w:tmpl w:val="086EA4D4"/>
    <w:lvl w:ilvl="0" w:tplc="DCE87386">
      <w:start w:val="1"/>
      <w:numFmt w:val="bullet"/>
      <w:lvlText w:val=""/>
      <w:lvlJc w:val="left"/>
      <w:pPr>
        <w:tabs>
          <w:tab w:val="num" w:pos="405"/>
        </w:tabs>
        <w:ind w:left="405" w:hanging="420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1" w:tplc="FFFFFFFF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428C601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4" w:tplc="FFFFFFFF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04F57CF"/>
    <w:multiLevelType w:val="hybridMultilevel"/>
    <w:tmpl w:val="ED3A8BC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4" w15:restartNumberingAfterBreak="0">
    <w:nsid w:val="40C62F9D"/>
    <w:multiLevelType w:val="multilevel"/>
    <w:tmpl w:val="D09C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1C13CD"/>
    <w:multiLevelType w:val="multilevel"/>
    <w:tmpl w:val="9FE4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EEC0422"/>
    <w:multiLevelType w:val="multilevel"/>
    <w:tmpl w:val="5FA2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6582EED"/>
    <w:multiLevelType w:val="hybridMultilevel"/>
    <w:tmpl w:val="E6C2588A"/>
    <w:lvl w:ilvl="0" w:tplc="428C601C">
      <w:start w:val="1"/>
      <w:numFmt w:val="bullet"/>
      <w:lvlText w:val=""/>
      <w:lvlJc w:val="left"/>
      <w:pPr>
        <w:tabs>
          <w:tab w:val="num" w:pos="420"/>
        </w:tabs>
        <w:ind w:left="420" w:hanging="42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59C522AC"/>
    <w:multiLevelType w:val="hybridMultilevel"/>
    <w:tmpl w:val="AD02BD36"/>
    <w:lvl w:ilvl="0" w:tplc="428C601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1C5192D"/>
    <w:multiLevelType w:val="hybridMultilevel"/>
    <w:tmpl w:val="0F5823E0"/>
    <w:lvl w:ilvl="0" w:tplc="DCE87386">
      <w:start w:val="1"/>
      <w:numFmt w:val="bullet"/>
      <w:lvlText w:val=""/>
      <w:lvlJc w:val="left"/>
      <w:pPr>
        <w:tabs>
          <w:tab w:val="num" w:pos="405"/>
        </w:tabs>
        <w:ind w:left="405" w:hanging="420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61D9157C"/>
    <w:multiLevelType w:val="hybridMultilevel"/>
    <w:tmpl w:val="DA4E97A2"/>
    <w:lvl w:ilvl="0" w:tplc="428C601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5873451"/>
    <w:multiLevelType w:val="hybridMultilevel"/>
    <w:tmpl w:val="9D58D100"/>
    <w:lvl w:ilvl="0" w:tplc="DCE87386">
      <w:start w:val="1"/>
      <w:numFmt w:val="bullet"/>
      <w:lvlText w:val=""/>
      <w:lvlJc w:val="left"/>
      <w:pPr>
        <w:tabs>
          <w:tab w:val="num" w:pos="405"/>
        </w:tabs>
        <w:ind w:left="405" w:hanging="420"/>
      </w:pPr>
      <w:rPr>
        <w:rFonts w:ascii="Symbol" w:hAnsi="Symbol" w:hint="default"/>
        <w:b w:val="0"/>
        <w:i w:val="0"/>
        <w:color w:val="auto"/>
        <w:sz w:val="24"/>
        <w:szCs w:val="24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66976A60"/>
    <w:multiLevelType w:val="multilevel"/>
    <w:tmpl w:val="7EBE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B533049"/>
    <w:multiLevelType w:val="hybridMultilevel"/>
    <w:tmpl w:val="C0F028E4"/>
    <w:lvl w:ilvl="0" w:tplc="0312177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4" w15:restartNumberingAfterBreak="0">
    <w:nsid w:val="6D0931E3"/>
    <w:multiLevelType w:val="hybridMultilevel"/>
    <w:tmpl w:val="A52E57BA"/>
    <w:lvl w:ilvl="0" w:tplc="04090001">
      <w:start w:val="1"/>
      <w:numFmt w:val="bullet"/>
      <w:lvlText w:val="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  <w:b w:val="0"/>
        <w:i w:val="0"/>
        <w:color w:val="auto"/>
        <w:sz w:val="24"/>
        <w:szCs w:val="24"/>
      </w:rPr>
    </w:lvl>
    <w:lvl w:ilvl="1" w:tplc="FFFFFFFF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D4D71A7"/>
    <w:multiLevelType w:val="multilevel"/>
    <w:tmpl w:val="B83E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6D2103"/>
    <w:multiLevelType w:val="hybridMultilevel"/>
    <w:tmpl w:val="3F003F92"/>
    <w:lvl w:ilvl="0" w:tplc="428C601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5725F73"/>
    <w:multiLevelType w:val="hybridMultilevel"/>
    <w:tmpl w:val="21ECBF4E"/>
    <w:lvl w:ilvl="0" w:tplc="2444BC52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75C966CC"/>
    <w:multiLevelType w:val="multilevel"/>
    <w:tmpl w:val="DEB8E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90622AC"/>
    <w:multiLevelType w:val="hybridMultilevel"/>
    <w:tmpl w:val="6E564916"/>
    <w:lvl w:ilvl="0" w:tplc="428C601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7AB531E5"/>
    <w:multiLevelType w:val="multilevel"/>
    <w:tmpl w:val="DA5EE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BD706C"/>
    <w:multiLevelType w:val="hybridMultilevel"/>
    <w:tmpl w:val="6F64B0A4"/>
    <w:lvl w:ilvl="0" w:tplc="428C601C">
      <w:start w:val="1"/>
      <w:numFmt w:val="bullet"/>
      <w:lvlText w:val=""/>
      <w:lvlJc w:val="left"/>
      <w:pPr>
        <w:ind w:left="440" w:hanging="440"/>
      </w:pPr>
      <w:rPr>
        <w:rFonts w:ascii="Symbol" w:hAnsi="Symbol" w:hint="default"/>
        <w:color w:val="auto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7CC43A85"/>
    <w:multiLevelType w:val="multilevel"/>
    <w:tmpl w:val="7880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7150703">
    <w:abstractNumId w:val="10"/>
  </w:num>
  <w:num w:numId="2" w16cid:durableId="2118522828">
    <w:abstractNumId w:val="17"/>
  </w:num>
  <w:num w:numId="3" w16cid:durableId="440223109">
    <w:abstractNumId w:val="21"/>
  </w:num>
  <w:num w:numId="4" w16cid:durableId="1913855993">
    <w:abstractNumId w:val="19"/>
  </w:num>
  <w:num w:numId="5" w16cid:durableId="445781288">
    <w:abstractNumId w:val="27"/>
  </w:num>
  <w:num w:numId="6" w16cid:durableId="605692315">
    <w:abstractNumId w:val="20"/>
  </w:num>
  <w:num w:numId="7" w16cid:durableId="901863943">
    <w:abstractNumId w:val="31"/>
  </w:num>
  <w:num w:numId="8" w16cid:durableId="396245934">
    <w:abstractNumId w:val="24"/>
  </w:num>
  <w:num w:numId="9" w16cid:durableId="1989439410">
    <w:abstractNumId w:val="12"/>
  </w:num>
  <w:num w:numId="10" w16cid:durableId="75057731">
    <w:abstractNumId w:val="13"/>
  </w:num>
  <w:num w:numId="11" w16cid:durableId="1750424998">
    <w:abstractNumId w:val="3"/>
  </w:num>
  <w:num w:numId="12" w16cid:durableId="186909874">
    <w:abstractNumId w:val="22"/>
  </w:num>
  <w:num w:numId="13" w16cid:durableId="2032339377">
    <w:abstractNumId w:val="15"/>
  </w:num>
  <w:num w:numId="14" w16cid:durableId="635645541">
    <w:abstractNumId w:val="2"/>
  </w:num>
  <w:num w:numId="15" w16cid:durableId="661665201">
    <w:abstractNumId w:val="1"/>
  </w:num>
  <w:num w:numId="16" w16cid:durableId="1178543017">
    <w:abstractNumId w:val="28"/>
  </w:num>
  <w:num w:numId="17" w16cid:durableId="1107239361">
    <w:abstractNumId w:val="16"/>
  </w:num>
  <w:num w:numId="18" w16cid:durableId="184486529">
    <w:abstractNumId w:val="4"/>
  </w:num>
  <w:num w:numId="19" w16cid:durableId="1529374174">
    <w:abstractNumId w:val="5"/>
  </w:num>
  <w:num w:numId="20" w16cid:durableId="175660704">
    <w:abstractNumId w:val="14"/>
  </w:num>
  <w:num w:numId="21" w16cid:durableId="1683505020">
    <w:abstractNumId w:val="32"/>
  </w:num>
  <w:num w:numId="22" w16cid:durableId="1777167808">
    <w:abstractNumId w:val="11"/>
  </w:num>
  <w:num w:numId="23" w16cid:durableId="1799951648">
    <w:abstractNumId w:val="7"/>
  </w:num>
  <w:num w:numId="24" w16cid:durableId="321082253">
    <w:abstractNumId w:val="6"/>
  </w:num>
  <w:num w:numId="25" w16cid:durableId="1802384536">
    <w:abstractNumId w:val="29"/>
  </w:num>
  <w:num w:numId="26" w16cid:durableId="1646618353">
    <w:abstractNumId w:val="8"/>
  </w:num>
  <w:num w:numId="27" w16cid:durableId="105348850">
    <w:abstractNumId w:val="0"/>
  </w:num>
  <w:num w:numId="28" w16cid:durableId="390926192">
    <w:abstractNumId w:val="25"/>
  </w:num>
  <w:num w:numId="29" w16cid:durableId="330524606">
    <w:abstractNumId w:val="30"/>
  </w:num>
  <w:num w:numId="30" w16cid:durableId="1778401520">
    <w:abstractNumId w:val="9"/>
  </w:num>
  <w:num w:numId="31" w16cid:durableId="429816415">
    <w:abstractNumId w:val="18"/>
  </w:num>
  <w:num w:numId="32" w16cid:durableId="1979144177">
    <w:abstractNumId w:val="26"/>
  </w:num>
  <w:num w:numId="33" w16cid:durableId="6963958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B3D"/>
    <w:rsid w:val="00000BE1"/>
    <w:rsid w:val="00004796"/>
    <w:rsid w:val="00004FB2"/>
    <w:rsid w:val="000052DF"/>
    <w:rsid w:val="00005C0D"/>
    <w:rsid w:val="00011494"/>
    <w:rsid w:val="00012030"/>
    <w:rsid w:val="0001241D"/>
    <w:rsid w:val="00014373"/>
    <w:rsid w:val="00014842"/>
    <w:rsid w:val="00015D8F"/>
    <w:rsid w:val="00016C66"/>
    <w:rsid w:val="00020D1C"/>
    <w:rsid w:val="00025A88"/>
    <w:rsid w:val="00026F79"/>
    <w:rsid w:val="00027EDB"/>
    <w:rsid w:val="00030757"/>
    <w:rsid w:val="00030778"/>
    <w:rsid w:val="00031E27"/>
    <w:rsid w:val="00032ED4"/>
    <w:rsid w:val="000330F8"/>
    <w:rsid w:val="000331DF"/>
    <w:rsid w:val="00035D30"/>
    <w:rsid w:val="0003640E"/>
    <w:rsid w:val="00036CCE"/>
    <w:rsid w:val="00037DC2"/>
    <w:rsid w:val="00040265"/>
    <w:rsid w:val="000423A2"/>
    <w:rsid w:val="000434E1"/>
    <w:rsid w:val="00045547"/>
    <w:rsid w:val="00047E46"/>
    <w:rsid w:val="00047FCF"/>
    <w:rsid w:val="00050E14"/>
    <w:rsid w:val="000524E9"/>
    <w:rsid w:val="00052A7D"/>
    <w:rsid w:val="00052D2A"/>
    <w:rsid w:val="00053501"/>
    <w:rsid w:val="0005381B"/>
    <w:rsid w:val="00054288"/>
    <w:rsid w:val="00057B12"/>
    <w:rsid w:val="0006025F"/>
    <w:rsid w:val="000631C7"/>
    <w:rsid w:val="00070D19"/>
    <w:rsid w:val="000714D6"/>
    <w:rsid w:val="00073727"/>
    <w:rsid w:val="00073A0B"/>
    <w:rsid w:val="00074863"/>
    <w:rsid w:val="00075544"/>
    <w:rsid w:val="00076296"/>
    <w:rsid w:val="000815D0"/>
    <w:rsid w:val="000828E0"/>
    <w:rsid w:val="00083C90"/>
    <w:rsid w:val="000844A6"/>
    <w:rsid w:val="00085C5F"/>
    <w:rsid w:val="00085ED3"/>
    <w:rsid w:val="00087EE2"/>
    <w:rsid w:val="00091052"/>
    <w:rsid w:val="000921E3"/>
    <w:rsid w:val="000931E7"/>
    <w:rsid w:val="000936C3"/>
    <w:rsid w:val="000937A5"/>
    <w:rsid w:val="000942D3"/>
    <w:rsid w:val="00097AA2"/>
    <w:rsid w:val="000A0644"/>
    <w:rsid w:val="000A1DC3"/>
    <w:rsid w:val="000A344F"/>
    <w:rsid w:val="000A59AD"/>
    <w:rsid w:val="000A5DD0"/>
    <w:rsid w:val="000A61EE"/>
    <w:rsid w:val="000A6DDD"/>
    <w:rsid w:val="000A7452"/>
    <w:rsid w:val="000A761E"/>
    <w:rsid w:val="000B2446"/>
    <w:rsid w:val="000B31AC"/>
    <w:rsid w:val="000B41F1"/>
    <w:rsid w:val="000B45A9"/>
    <w:rsid w:val="000B6DD5"/>
    <w:rsid w:val="000B79D1"/>
    <w:rsid w:val="000C2A47"/>
    <w:rsid w:val="000C36AB"/>
    <w:rsid w:val="000C3EC1"/>
    <w:rsid w:val="000C4A0B"/>
    <w:rsid w:val="000C532E"/>
    <w:rsid w:val="000C5539"/>
    <w:rsid w:val="000C6BA1"/>
    <w:rsid w:val="000C6D23"/>
    <w:rsid w:val="000C7D0F"/>
    <w:rsid w:val="000D0EB1"/>
    <w:rsid w:val="000D120E"/>
    <w:rsid w:val="000D152D"/>
    <w:rsid w:val="000D27D3"/>
    <w:rsid w:val="000D2AA9"/>
    <w:rsid w:val="000D36E9"/>
    <w:rsid w:val="000D378E"/>
    <w:rsid w:val="000D3A2A"/>
    <w:rsid w:val="000D419A"/>
    <w:rsid w:val="000E10DB"/>
    <w:rsid w:val="000E3189"/>
    <w:rsid w:val="000E328B"/>
    <w:rsid w:val="000E4E57"/>
    <w:rsid w:val="000E6731"/>
    <w:rsid w:val="000F6422"/>
    <w:rsid w:val="000F7ECD"/>
    <w:rsid w:val="00100062"/>
    <w:rsid w:val="00100201"/>
    <w:rsid w:val="0010308C"/>
    <w:rsid w:val="00103E84"/>
    <w:rsid w:val="00104F96"/>
    <w:rsid w:val="0011198C"/>
    <w:rsid w:val="00113573"/>
    <w:rsid w:val="00114691"/>
    <w:rsid w:val="00115046"/>
    <w:rsid w:val="00117969"/>
    <w:rsid w:val="0012068E"/>
    <w:rsid w:val="00120B56"/>
    <w:rsid w:val="00123F56"/>
    <w:rsid w:val="0012407F"/>
    <w:rsid w:val="00125646"/>
    <w:rsid w:val="00131733"/>
    <w:rsid w:val="0013611E"/>
    <w:rsid w:val="001365E3"/>
    <w:rsid w:val="001379A2"/>
    <w:rsid w:val="00137B2C"/>
    <w:rsid w:val="00140CC7"/>
    <w:rsid w:val="001413F7"/>
    <w:rsid w:val="0014159D"/>
    <w:rsid w:val="001425CF"/>
    <w:rsid w:val="001427C0"/>
    <w:rsid w:val="00143985"/>
    <w:rsid w:val="00146897"/>
    <w:rsid w:val="0014719B"/>
    <w:rsid w:val="00147D41"/>
    <w:rsid w:val="00147E7C"/>
    <w:rsid w:val="00151341"/>
    <w:rsid w:val="00155409"/>
    <w:rsid w:val="00155502"/>
    <w:rsid w:val="001555C3"/>
    <w:rsid w:val="00155819"/>
    <w:rsid w:val="00155B49"/>
    <w:rsid w:val="001576C5"/>
    <w:rsid w:val="00157A10"/>
    <w:rsid w:val="00161306"/>
    <w:rsid w:val="00161D7C"/>
    <w:rsid w:val="00161FD1"/>
    <w:rsid w:val="0016372B"/>
    <w:rsid w:val="00164B47"/>
    <w:rsid w:val="00164F2D"/>
    <w:rsid w:val="00165936"/>
    <w:rsid w:val="001673CE"/>
    <w:rsid w:val="00170AD2"/>
    <w:rsid w:val="00170FBE"/>
    <w:rsid w:val="00172491"/>
    <w:rsid w:val="00172F02"/>
    <w:rsid w:val="00173A20"/>
    <w:rsid w:val="0017783F"/>
    <w:rsid w:val="001808D2"/>
    <w:rsid w:val="00181164"/>
    <w:rsid w:val="00181600"/>
    <w:rsid w:val="00181D05"/>
    <w:rsid w:val="00182B77"/>
    <w:rsid w:val="00182CF5"/>
    <w:rsid w:val="0018489A"/>
    <w:rsid w:val="001849F0"/>
    <w:rsid w:val="00184AB7"/>
    <w:rsid w:val="00185E81"/>
    <w:rsid w:val="00187546"/>
    <w:rsid w:val="00187879"/>
    <w:rsid w:val="001914B8"/>
    <w:rsid w:val="001923EC"/>
    <w:rsid w:val="00192A5B"/>
    <w:rsid w:val="00194703"/>
    <w:rsid w:val="00195929"/>
    <w:rsid w:val="001977E2"/>
    <w:rsid w:val="001A3DC4"/>
    <w:rsid w:val="001A4FAC"/>
    <w:rsid w:val="001A551A"/>
    <w:rsid w:val="001A5826"/>
    <w:rsid w:val="001A5A11"/>
    <w:rsid w:val="001A72FA"/>
    <w:rsid w:val="001B0248"/>
    <w:rsid w:val="001B0F45"/>
    <w:rsid w:val="001B239A"/>
    <w:rsid w:val="001B46BE"/>
    <w:rsid w:val="001B63E1"/>
    <w:rsid w:val="001B666F"/>
    <w:rsid w:val="001B7DC0"/>
    <w:rsid w:val="001C0B8B"/>
    <w:rsid w:val="001C5482"/>
    <w:rsid w:val="001C5C96"/>
    <w:rsid w:val="001C6F0E"/>
    <w:rsid w:val="001D11D5"/>
    <w:rsid w:val="001D3C3E"/>
    <w:rsid w:val="001D4E0D"/>
    <w:rsid w:val="001D5964"/>
    <w:rsid w:val="001D6996"/>
    <w:rsid w:val="001D79A9"/>
    <w:rsid w:val="001E173F"/>
    <w:rsid w:val="001E239B"/>
    <w:rsid w:val="001E6540"/>
    <w:rsid w:val="001F0BAD"/>
    <w:rsid w:val="001F1C76"/>
    <w:rsid w:val="001F40AD"/>
    <w:rsid w:val="001F488D"/>
    <w:rsid w:val="001F49DA"/>
    <w:rsid w:val="001F4E41"/>
    <w:rsid w:val="001F591A"/>
    <w:rsid w:val="001F6034"/>
    <w:rsid w:val="001F611C"/>
    <w:rsid w:val="00200020"/>
    <w:rsid w:val="002008C0"/>
    <w:rsid w:val="0020390F"/>
    <w:rsid w:val="00204B8C"/>
    <w:rsid w:val="0020544E"/>
    <w:rsid w:val="00205F99"/>
    <w:rsid w:val="0021090A"/>
    <w:rsid w:val="00210DCB"/>
    <w:rsid w:val="0021202A"/>
    <w:rsid w:val="00212302"/>
    <w:rsid w:val="00212E59"/>
    <w:rsid w:val="00212F91"/>
    <w:rsid w:val="00213CB3"/>
    <w:rsid w:val="00213EF1"/>
    <w:rsid w:val="002141BA"/>
    <w:rsid w:val="00214FBE"/>
    <w:rsid w:val="00215838"/>
    <w:rsid w:val="00215B06"/>
    <w:rsid w:val="00216715"/>
    <w:rsid w:val="0022179A"/>
    <w:rsid w:val="00222E61"/>
    <w:rsid w:val="0022362A"/>
    <w:rsid w:val="00223811"/>
    <w:rsid w:val="00226BD7"/>
    <w:rsid w:val="00226CF5"/>
    <w:rsid w:val="00226D4A"/>
    <w:rsid w:val="0023256D"/>
    <w:rsid w:val="00233034"/>
    <w:rsid w:val="00233221"/>
    <w:rsid w:val="002336BC"/>
    <w:rsid w:val="002356E3"/>
    <w:rsid w:val="002362EA"/>
    <w:rsid w:val="002363BD"/>
    <w:rsid w:val="00240FB3"/>
    <w:rsid w:val="002429CF"/>
    <w:rsid w:val="002436FF"/>
    <w:rsid w:val="00246BCA"/>
    <w:rsid w:val="00247BBB"/>
    <w:rsid w:val="002518A5"/>
    <w:rsid w:val="00257167"/>
    <w:rsid w:val="00257E82"/>
    <w:rsid w:val="00262098"/>
    <w:rsid w:val="00265493"/>
    <w:rsid w:val="0026698A"/>
    <w:rsid w:val="00266EE0"/>
    <w:rsid w:val="00273203"/>
    <w:rsid w:val="002736F2"/>
    <w:rsid w:val="00273870"/>
    <w:rsid w:val="00273F91"/>
    <w:rsid w:val="002764D3"/>
    <w:rsid w:val="00281D3A"/>
    <w:rsid w:val="002833BF"/>
    <w:rsid w:val="0028569A"/>
    <w:rsid w:val="00285B35"/>
    <w:rsid w:val="00290AB8"/>
    <w:rsid w:val="002910E1"/>
    <w:rsid w:val="002932AF"/>
    <w:rsid w:val="00294A86"/>
    <w:rsid w:val="002969C2"/>
    <w:rsid w:val="00297C89"/>
    <w:rsid w:val="002A10E6"/>
    <w:rsid w:val="002A2886"/>
    <w:rsid w:val="002A53E9"/>
    <w:rsid w:val="002A63C3"/>
    <w:rsid w:val="002B098B"/>
    <w:rsid w:val="002B441E"/>
    <w:rsid w:val="002B56FD"/>
    <w:rsid w:val="002B5D75"/>
    <w:rsid w:val="002C446D"/>
    <w:rsid w:val="002D6453"/>
    <w:rsid w:val="002E2F97"/>
    <w:rsid w:val="002E3B7D"/>
    <w:rsid w:val="002E4898"/>
    <w:rsid w:val="002E5CCD"/>
    <w:rsid w:val="002F008A"/>
    <w:rsid w:val="002F0582"/>
    <w:rsid w:val="002F1ED8"/>
    <w:rsid w:val="002F24BA"/>
    <w:rsid w:val="002F5239"/>
    <w:rsid w:val="002F6FED"/>
    <w:rsid w:val="002F7FE9"/>
    <w:rsid w:val="003035BC"/>
    <w:rsid w:val="00305897"/>
    <w:rsid w:val="003070E3"/>
    <w:rsid w:val="00311A7B"/>
    <w:rsid w:val="00313B18"/>
    <w:rsid w:val="00314480"/>
    <w:rsid w:val="00321125"/>
    <w:rsid w:val="00322214"/>
    <w:rsid w:val="00323760"/>
    <w:rsid w:val="00323B2E"/>
    <w:rsid w:val="003269D1"/>
    <w:rsid w:val="003269EB"/>
    <w:rsid w:val="003272DB"/>
    <w:rsid w:val="0033021C"/>
    <w:rsid w:val="00330813"/>
    <w:rsid w:val="0033165F"/>
    <w:rsid w:val="00333373"/>
    <w:rsid w:val="00333CA8"/>
    <w:rsid w:val="0033608E"/>
    <w:rsid w:val="003405DE"/>
    <w:rsid w:val="003405E9"/>
    <w:rsid w:val="00344FF5"/>
    <w:rsid w:val="00350406"/>
    <w:rsid w:val="003518B6"/>
    <w:rsid w:val="00351E11"/>
    <w:rsid w:val="00352CB9"/>
    <w:rsid w:val="0035485A"/>
    <w:rsid w:val="00355554"/>
    <w:rsid w:val="00356352"/>
    <w:rsid w:val="003617D1"/>
    <w:rsid w:val="003638CB"/>
    <w:rsid w:val="0036569E"/>
    <w:rsid w:val="0036708B"/>
    <w:rsid w:val="0036761C"/>
    <w:rsid w:val="003676BD"/>
    <w:rsid w:val="00367C81"/>
    <w:rsid w:val="00372453"/>
    <w:rsid w:val="00374197"/>
    <w:rsid w:val="0037444E"/>
    <w:rsid w:val="00375618"/>
    <w:rsid w:val="00380741"/>
    <w:rsid w:val="0038155B"/>
    <w:rsid w:val="0038294D"/>
    <w:rsid w:val="0038448B"/>
    <w:rsid w:val="0038490E"/>
    <w:rsid w:val="00384CFB"/>
    <w:rsid w:val="00385C95"/>
    <w:rsid w:val="0038604C"/>
    <w:rsid w:val="00386944"/>
    <w:rsid w:val="00387692"/>
    <w:rsid w:val="003876E6"/>
    <w:rsid w:val="00391683"/>
    <w:rsid w:val="00391AC9"/>
    <w:rsid w:val="00393078"/>
    <w:rsid w:val="00393A81"/>
    <w:rsid w:val="003947E6"/>
    <w:rsid w:val="003969DD"/>
    <w:rsid w:val="00396ADD"/>
    <w:rsid w:val="00396EB2"/>
    <w:rsid w:val="0039752A"/>
    <w:rsid w:val="003A0634"/>
    <w:rsid w:val="003A165F"/>
    <w:rsid w:val="003A1F8E"/>
    <w:rsid w:val="003A4279"/>
    <w:rsid w:val="003A5418"/>
    <w:rsid w:val="003A6E8E"/>
    <w:rsid w:val="003A76AF"/>
    <w:rsid w:val="003B2452"/>
    <w:rsid w:val="003B2BD6"/>
    <w:rsid w:val="003B3E0E"/>
    <w:rsid w:val="003B49FF"/>
    <w:rsid w:val="003B4C7E"/>
    <w:rsid w:val="003B612D"/>
    <w:rsid w:val="003B61BA"/>
    <w:rsid w:val="003B7447"/>
    <w:rsid w:val="003C0895"/>
    <w:rsid w:val="003C0FC4"/>
    <w:rsid w:val="003C16E6"/>
    <w:rsid w:val="003C187A"/>
    <w:rsid w:val="003C29EB"/>
    <w:rsid w:val="003C3869"/>
    <w:rsid w:val="003C3F6E"/>
    <w:rsid w:val="003C4A59"/>
    <w:rsid w:val="003C5A75"/>
    <w:rsid w:val="003C6469"/>
    <w:rsid w:val="003C6D34"/>
    <w:rsid w:val="003C7931"/>
    <w:rsid w:val="003D036D"/>
    <w:rsid w:val="003D0FEF"/>
    <w:rsid w:val="003D1E85"/>
    <w:rsid w:val="003D4BDC"/>
    <w:rsid w:val="003D7267"/>
    <w:rsid w:val="003D7D94"/>
    <w:rsid w:val="003E0565"/>
    <w:rsid w:val="003E07C6"/>
    <w:rsid w:val="003E3A10"/>
    <w:rsid w:val="003E5769"/>
    <w:rsid w:val="003E5CB6"/>
    <w:rsid w:val="003E6A9F"/>
    <w:rsid w:val="003E746B"/>
    <w:rsid w:val="003E7A7E"/>
    <w:rsid w:val="003E7E1F"/>
    <w:rsid w:val="003F1A2E"/>
    <w:rsid w:val="003F25B1"/>
    <w:rsid w:val="003F2667"/>
    <w:rsid w:val="003F42F8"/>
    <w:rsid w:val="003F5E39"/>
    <w:rsid w:val="003F6A4F"/>
    <w:rsid w:val="003F6E59"/>
    <w:rsid w:val="00400FDC"/>
    <w:rsid w:val="0040115E"/>
    <w:rsid w:val="0040310F"/>
    <w:rsid w:val="00405407"/>
    <w:rsid w:val="004103E0"/>
    <w:rsid w:val="004111F4"/>
    <w:rsid w:val="00412368"/>
    <w:rsid w:val="00412D5C"/>
    <w:rsid w:val="00414EED"/>
    <w:rsid w:val="00414FCD"/>
    <w:rsid w:val="004156EE"/>
    <w:rsid w:val="00416513"/>
    <w:rsid w:val="004179BC"/>
    <w:rsid w:val="00421352"/>
    <w:rsid w:val="00421AD7"/>
    <w:rsid w:val="00422120"/>
    <w:rsid w:val="0042310B"/>
    <w:rsid w:val="0042366F"/>
    <w:rsid w:val="00426AFD"/>
    <w:rsid w:val="004272C4"/>
    <w:rsid w:val="00427411"/>
    <w:rsid w:val="004274B9"/>
    <w:rsid w:val="00433055"/>
    <w:rsid w:val="004347D3"/>
    <w:rsid w:val="00435C0D"/>
    <w:rsid w:val="004372EF"/>
    <w:rsid w:val="00437490"/>
    <w:rsid w:val="004376D2"/>
    <w:rsid w:val="004379AA"/>
    <w:rsid w:val="004435B6"/>
    <w:rsid w:val="00444DE8"/>
    <w:rsid w:val="00446497"/>
    <w:rsid w:val="004469C6"/>
    <w:rsid w:val="00451D17"/>
    <w:rsid w:val="00452F91"/>
    <w:rsid w:val="004532D1"/>
    <w:rsid w:val="0045331E"/>
    <w:rsid w:val="00453648"/>
    <w:rsid w:val="00456C1B"/>
    <w:rsid w:val="00461AEF"/>
    <w:rsid w:val="00462DAB"/>
    <w:rsid w:val="00462E8E"/>
    <w:rsid w:val="00463F49"/>
    <w:rsid w:val="00465ADB"/>
    <w:rsid w:val="0046620C"/>
    <w:rsid w:val="00467890"/>
    <w:rsid w:val="004724EE"/>
    <w:rsid w:val="00472BB1"/>
    <w:rsid w:val="00473135"/>
    <w:rsid w:val="004740CB"/>
    <w:rsid w:val="00474D1E"/>
    <w:rsid w:val="004761AB"/>
    <w:rsid w:val="00477D6D"/>
    <w:rsid w:val="00477DE6"/>
    <w:rsid w:val="004807FA"/>
    <w:rsid w:val="00485384"/>
    <w:rsid w:val="00487E16"/>
    <w:rsid w:val="0049149B"/>
    <w:rsid w:val="0049171B"/>
    <w:rsid w:val="00491BA2"/>
    <w:rsid w:val="00493539"/>
    <w:rsid w:val="00494615"/>
    <w:rsid w:val="00495F0F"/>
    <w:rsid w:val="00496CF4"/>
    <w:rsid w:val="0049742B"/>
    <w:rsid w:val="004A2366"/>
    <w:rsid w:val="004A2E34"/>
    <w:rsid w:val="004A5929"/>
    <w:rsid w:val="004B14FC"/>
    <w:rsid w:val="004B21EC"/>
    <w:rsid w:val="004B4803"/>
    <w:rsid w:val="004B4CF2"/>
    <w:rsid w:val="004B6538"/>
    <w:rsid w:val="004B7B66"/>
    <w:rsid w:val="004C1AC2"/>
    <w:rsid w:val="004C4513"/>
    <w:rsid w:val="004C4B93"/>
    <w:rsid w:val="004C5A54"/>
    <w:rsid w:val="004C78A0"/>
    <w:rsid w:val="004C7C20"/>
    <w:rsid w:val="004D37C6"/>
    <w:rsid w:val="004D4A32"/>
    <w:rsid w:val="004D5CA7"/>
    <w:rsid w:val="004D6D5D"/>
    <w:rsid w:val="004E1D45"/>
    <w:rsid w:val="004E20D6"/>
    <w:rsid w:val="004F2224"/>
    <w:rsid w:val="004F3E83"/>
    <w:rsid w:val="005027A0"/>
    <w:rsid w:val="005030DA"/>
    <w:rsid w:val="00503BE4"/>
    <w:rsid w:val="005047E4"/>
    <w:rsid w:val="00506778"/>
    <w:rsid w:val="005107CA"/>
    <w:rsid w:val="0051120C"/>
    <w:rsid w:val="0051212D"/>
    <w:rsid w:val="0051274F"/>
    <w:rsid w:val="00513D73"/>
    <w:rsid w:val="00514644"/>
    <w:rsid w:val="00516086"/>
    <w:rsid w:val="00517B6E"/>
    <w:rsid w:val="005208C4"/>
    <w:rsid w:val="00520B3D"/>
    <w:rsid w:val="00520BDB"/>
    <w:rsid w:val="005226EF"/>
    <w:rsid w:val="0052296E"/>
    <w:rsid w:val="00523FF1"/>
    <w:rsid w:val="00536AB6"/>
    <w:rsid w:val="005402BA"/>
    <w:rsid w:val="0054241C"/>
    <w:rsid w:val="0054578E"/>
    <w:rsid w:val="00551841"/>
    <w:rsid w:val="005525B7"/>
    <w:rsid w:val="00553DCB"/>
    <w:rsid w:val="00554A7D"/>
    <w:rsid w:val="00560971"/>
    <w:rsid w:val="00570A4A"/>
    <w:rsid w:val="0057421A"/>
    <w:rsid w:val="005762CF"/>
    <w:rsid w:val="005775E9"/>
    <w:rsid w:val="005800E7"/>
    <w:rsid w:val="00580909"/>
    <w:rsid w:val="00581C29"/>
    <w:rsid w:val="005822F9"/>
    <w:rsid w:val="00583EB6"/>
    <w:rsid w:val="00584DCC"/>
    <w:rsid w:val="00587113"/>
    <w:rsid w:val="005924AC"/>
    <w:rsid w:val="00593437"/>
    <w:rsid w:val="005944E1"/>
    <w:rsid w:val="005945BE"/>
    <w:rsid w:val="005952F1"/>
    <w:rsid w:val="00597991"/>
    <w:rsid w:val="005A0741"/>
    <w:rsid w:val="005A076A"/>
    <w:rsid w:val="005A27D8"/>
    <w:rsid w:val="005A3206"/>
    <w:rsid w:val="005A3B95"/>
    <w:rsid w:val="005A650B"/>
    <w:rsid w:val="005A6B33"/>
    <w:rsid w:val="005B083F"/>
    <w:rsid w:val="005B0F8F"/>
    <w:rsid w:val="005B0FC9"/>
    <w:rsid w:val="005B1576"/>
    <w:rsid w:val="005B2431"/>
    <w:rsid w:val="005B6DBF"/>
    <w:rsid w:val="005B719F"/>
    <w:rsid w:val="005B7D2B"/>
    <w:rsid w:val="005C158D"/>
    <w:rsid w:val="005C2459"/>
    <w:rsid w:val="005C67ED"/>
    <w:rsid w:val="005D0CB3"/>
    <w:rsid w:val="005D41A4"/>
    <w:rsid w:val="005D6AB1"/>
    <w:rsid w:val="005D7E20"/>
    <w:rsid w:val="005E04D4"/>
    <w:rsid w:val="005E1EE5"/>
    <w:rsid w:val="005E1FE7"/>
    <w:rsid w:val="005E4941"/>
    <w:rsid w:val="005E57DF"/>
    <w:rsid w:val="005E6F6F"/>
    <w:rsid w:val="005F0572"/>
    <w:rsid w:val="005F19CA"/>
    <w:rsid w:val="005F2C08"/>
    <w:rsid w:val="005F46CB"/>
    <w:rsid w:val="005F7B47"/>
    <w:rsid w:val="00600D9A"/>
    <w:rsid w:val="0060103D"/>
    <w:rsid w:val="0060541D"/>
    <w:rsid w:val="00605BA6"/>
    <w:rsid w:val="00606199"/>
    <w:rsid w:val="00606E3F"/>
    <w:rsid w:val="0060700F"/>
    <w:rsid w:val="00610B64"/>
    <w:rsid w:val="00612378"/>
    <w:rsid w:val="00613385"/>
    <w:rsid w:val="00621667"/>
    <w:rsid w:val="006218FE"/>
    <w:rsid w:val="00622AC3"/>
    <w:rsid w:val="00625F9B"/>
    <w:rsid w:val="00626114"/>
    <w:rsid w:val="0062638A"/>
    <w:rsid w:val="00627232"/>
    <w:rsid w:val="00630348"/>
    <w:rsid w:val="0063280E"/>
    <w:rsid w:val="0063513B"/>
    <w:rsid w:val="00635280"/>
    <w:rsid w:val="00635A62"/>
    <w:rsid w:val="006364E4"/>
    <w:rsid w:val="00640304"/>
    <w:rsid w:val="006408D7"/>
    <w:rsid w:val="00640D3A"/>
    <w:rsid w:val="00641740"/>
    <w:rsid w:val="0064314A"/>
    <w:rsid w:val="00644A89"/>
    <w:rsid w:val="006466C2"/>
    <w:rsid w:val="00650BB0"/>
    <w:rsid w:val="006533AD"/>
    <w:rsid w:val="00653FD8"/>
    <w:rsid w:val="00654CA3"/>
    <w:rsid w:val="00656D71"/>
    <w:rsid w:val="006612D0"/>
    <w:rsid w:val="00662B2C"/>
    <w:rsid w:val="00662E9F"/>
    <w:rsid w:val="006639C0"/>
    <w:rsid w:val="00663E3E"/>
    <w:rsid w:val="006648DA"/>
    <w:rsid w:val="00667269"/>
    <w:rsid w:val="00667649"/>
    <w:rsid w:val="00670B88"/>
    <w:rsid w:val="00672740"/>
    <w:rsid w:val="006776D6"/>
    <w:rsid w:val="00677B2A"/>
    <w:rsid w:val="006814EB"/>
    <w:rsid w:val="006816C8"/>
    <w:rsid w:val="006852DC"/>
    <w:rsid w:val="00686F67"/>
    <w:rsid w:val="0069178E"/>
    <w:rsid w:val="006918D6"/>
    <w:rsid w:val="006919F4"/>
    <w:rsid w:val="006920E0"/>
    <w:rsid w:val="00692559"/>
    <w:rsid w:val="00693EC8"/>
    <w:rsid w:val="0069445D"/>
    <w:rsid w:val="006A223E"/>
    <w:rsid w:val="006A4064"/>
    <w:rsid w:val="006A69D7"/>
    <w:rsid w:val="006B00BC"/>
    <w:rsid w:val="006B1367"/>
    <w:rsid w:val="006B2EEC"/>
    <w:rsid w:val="006B506C"/>
    <w:rsid w:val="006B5540"/>
    <w:rsid w:val="006B60CB"/>
    <w:rsid w:val="006B67B1"/>
    <w:rsid w:val="006B75AA"/>
    <w:rsid w:val="006B7A62"/>
    <w:rsid w:val="006C18C4"/>
    <w:rsid w:val="006C2FA3"/>
    <w:rsid w:val="006C37BB"/>
    <w:rsid w:val="006C4EB8"/>
    <w:rsid w:val="006C519E"/>
    <w:rsid w:val="006C5689"/>
    <w:rsid w:val="006C63F9"/>
    <w:rsid w:val="006C6A19"/>
    <w:rsid w:val="006C7313"/>
    <w:rsid w:val="006D03AF"/>
    <w:rsid w:val="006D12B2"/>
    <w:rsid w:val="006D2226"/>
    <w:rsid w:val="006D4653"/>
    <w:rsid w:val="006D586E"/>
    <w:rsid w:val="006D6256"/>
    <w:rsid w:val="006D7B9E"/>
    <w:rsid w:val="006E0325"/>
    <w:rsid w:val="006E405B"/>
    <w:rsid w:val="006E434C"/>
    <w:rsid w:val="006E6616"/>
    <w:rsid w:val="006F2F69"/>
    <w:rsid w:val="006F349C"/>
    <w:rsid w:val="006F3EBC"/>
    <w:rsid w:val="006F3F99"/>
    <w:rsid w:val="006F431C"/>
    <w:rsid w:val="006F4BAB"/>
    <w:rsid w:val="006F505C"/>
    <w:rsid w:val="006F523C"/>
    <w:rsid w:val="006F5432"/>
    <w:rsid w:val="006F5491"/>
    <w:rsid w:val="00703E3D"/>
    <w:rsid w:val="00705C39"/>
    <w:rsid w:val="00707893"/>
    <w:rsid w:val="00707C26"/>
    <w:rsid w:val="0071068B"/>
    <w:rsid w:val="00711034"/>
    <w:rsid w:val="00711460"/>
    <w:rsid w:val="0071287D"/>
    <w:rsid w:val="007144D7"/>
    <w:rsid w:val="0071478D"/>
    <w:rsid w:val="00715E78"/>
    <w:rsid w:val="00715F79"/>
    <w:rsid w:val="00716038"/>
    <w:rsid w:val="007165E8"/>
    <w:rsid w:val="00716B7F"/>
    <w:rsid w:val="00717804"/>
    <w:rsid w:val="0072035F"/>
    <w:rsid w:val="007204D7"/>
    <w:rsid w:val="007212DE"/>
    <w:rsid w:val="0072224D"/>
    <w:rsid w:val="00722ECD"/>
    <w:rsid w:val="00723907"/>
    <w:rsid w:val="007242CF"/>
    <w:rsid w:val="00724353"/>
    <w:rsid w:val="00724D8F"/>
    <w:rsid w:val="007258CB"/>
    <w:rsid w:val="00725D79"/>
    <w:rsid w:val="00726EAA"/>
    <w:rsid w:val="0072776B"/>
    <w:rsid w:val="00730C05"/>
    <w:rsid w:val="00731AEF"/>
    <w:rsid w:val="00731D04"/>
    <w:rsid w:val="00734B73"/>
    <w:rsid w:val="0073500F"/>
    <w:rsid w:val="00735431"/>
    <w:rsid w:val="00737ADB"/>
    <w:rsid w:val="0074370A"/>
    <w:rsid w:val="00746D15"/>
    <w:rsid w:val="00747C51"/>
    <w:rsid w:val="00750AD9"/>
    <w:rsid w:val="00752619"/>
    <w:rsid w:val="00753AAF"/>
    <w:rsid w:val="00755868"/>
    <w:rsid w:val="007574E8"/>
    <w:rsid w:val="0076154F"/>
    <w:rsid w:val="00761C66"/>
    <w:rsid w:val="00762567"/>
    <w:rsid w:val="0076509E"/>
    <w:rsid w:val="007675EC"/>
    <w:rsid w:val="00771718"/>
    <w:rsid w:val="00771AE0"/>
    <w:rsid w:val="00771CC0"/>
    <w:rsid w:val="007743B6"/>
    <w:rsid w:val="00781389"/>
    <w:rsid w:val="007827DB"/>
    <w:rsid w:val="00782C6C"/>
    <w:rsid w:val="007834F0"/>
    <w:rsid w:val="00785A35"/>
    <w:rsid w:val="00785A39"/>
    <w:rsid w:val="00785E1B"/>
    <w:rsid w:val="00786B78"/>
    <w:rsid w:val="00791A31"/>
    <w:rsid w:val="00795989"/>
    <w:rsid w:val="00797353"/>
    <w:rsid w:val="0079793A"/>
    <w:rsid w:val="00797DDF"/>
    <w:rsid w:val="00797FD4"/>
    <w:rsid w:val="007A1762"/>
    <w:rsid w:val="007A1871"/>
    <w:rsid w:val="007A4E73"/>
    <w:rsid w:val="007A651A"/>
    <w:rsid w:val="007A6735"/>
    <w:rsid w:val="007A7D43"/>
    <w:rsid w:val="007B03C6"/>
    <w:rsid w:val="007B0C31"/>
    <w:rsid w:val="007B0C35"/>
    <w:rsid w:val="007B1028"/>
    <w:rsid w:val="007B2211"/>
    <w:rsid w:val="007B383D"/>
    <w:rsid w:val="007B6459"/>
    <w:rsid w:val="007C2145"/>
    <w:rsid w:val="007C2634"/>
    <w:rsid w:val="007C5D78"/>
    <w:rsid w:val="007D1D58"/>
    <w:rsid w:val="007D3DDC"/>
    <w:rsid w:val="007D5D35"/>
    <w:rsid w:val="007D679F"/>
    <w:rsid w:val="007E2E28"/>
    <w:rsid w:val="007E3726"/>
    <w:rsid w:val="007E49F1"/>
    <w:rsid w:val="007E54AE"/>
    <w:rsid w:val="007E5E78"/>
    <w:rsid w:val="007F199B"/>
    <w:rsid w:val="007F5C61"/>
    <w:rsid w:val="00800BB7"/>
    <w:rsid w:val="0081001C"/>
    <w:rsid w:val="008116A8"/>
    <w:rsid w:val="00817D91"/>
    <w:rsid w:val="008209FF"/>
    <w:rsid w:val="00822403"/>
    <w:rsid w:val="008262AF"/>
    <w:rsid w:val="008271B4"/>
    <w:rsid w:val="00830339"/>
    <w:rsid w:val="00830586"/>
    <w:rsid w:val="00831931"/>
    <w:rsid w:val="00834DDB"/>
    <w:rsid w:val="00835151"/>
    <w:rsid w:val="00835F9F"/>
    <w:rsid w:val="00836A4C"/>
    <w:rsid w:val="00836D18"/>
    <w:rsid w:val="00836E13"/>
    <w:rsid w:val="00841741"/>
    <w:rsid w:val="00842E95"/>
    <w:rsid w:val="00843349"/>
    <w:rsid w:val="0084422F"/>
    <w:rsid w:val="00844247"/>
    <w:rsid w:val="00845A54"/>
    <w:rsid w:val="00845AC7"/>
    <w:rsid w:val="00850643"/>
    <w:rsid w:val="00854029"/>
    <w:rsid w:val="008552FD"/>
    <w:rsid w:val="00860550"/>
    <w:rsid w:val="0086075A"/>
    <w:rsid w:val="00860E4F"/>
    <w:rsid w:val="008620EE"/>
    <w:rsid w:val="00862F25"/>
    <w:rsid w:val="00865000"/>
    <w:rsid w:val="00872A4C"/>
    <w:rsid w:val="008740AB"/>
    <w:rsid w:val="00875D4E"/>
    <w:rsid w:val="0087636D"/>
    <w:rsid w:val="00877B2F"/>
    <w:rsid w:val="0088042B"/>
    <w:rsid w:val="00880D4C"/>
    <w:rsid w:val="00881080"/>
    <w:rsid w:val="00881E34"/>
    <w:rsid w:val="008848C5"/>
    <w:rsid w:val="00886B80"/>
    <w:rsid w:val="00886E23"/>
    <w:rsid w:val="008874D4"/>
    <w:rsid w:val="00887646"/>
    <w:rsid w:val="0089091C"/>
    <w:rsid w:val="00890FA7"/>
    <w:rsid w:val="00893965"/>
    <w:rsid w:val="008939FD"/>
    <w:rsid w:val="00894C9C"/>
    <w:rsid w:val="0089534F"/>
    <w:rsid w:val="00897B17"/>
    <w:rsid w:val="008A101C"/>
    <w:rsid w:val="008A1475"/>
    <w:rsid w:val="008A26AF"/>
    <w:rsid w:val="008A54F6"/>
    <w:rsid w:val="008A75FE"/>
    <w:rsid w:val="008B0330"/>
    <w:rsid w:val="008B035F"/>
    <w:rsid w:val="008B5A79"/>
    <w:rsid w:val="008C28FD"/>
    <w:rsid w:val="008C3C7A"/>
    <w:rsid w:val="008C57FD"/>
    <w:rsid w:val="008C5AA4"/>
    <w:rsid w:val="008D0680"/>
    <w:rsid w:val="008D15C7"/>
    <w:rsid w:val="008D2F3C"/>
    <w:rsid w:val="008D38EF"/>
    <w:rsid w:val="008D5FEC"/>
    <w:rsid w:val="008E0DF4"/>
    <w:rsid w:val="008E153D"/>
    <w:rsid w:val="008E7D83"/>
    <w:rsid w:val="008F0B27"/>
    <w:rsid w:val="008F1C96"/>
    <w:rsid w:val="008F28E6"/>
    <w:rsid w:val="008F2D54"/>
    <w:rsid w:val="008F46E1"/>
    <w:rsid w:val="008F48C1"/>
    <w:rsid w:val="008F4FF2"/>
    <w:rsid w:val="008F76B6"/>
    <w:rsid w:val="008F7DE8"/>
    <w:rsid w:val="008F7E4B"/>
    <w:rsid w:val="00900BBD"/>
    <w:rsid w:val="00900DC7"/>
    <w:rsid w:val="00901B2E"/>
    <w:rsid w:val="009032CA"/>
    <w:rsid w:val="00907BFC"/>
    <w:rsid w:val="00910480"/>
    <w:rsid w:val="00914267"/>
    <w:rsid w:val="0091551F"/>
    <w:rsid w:val="00915822"/>
    <w:rsid w:val="00917549"/>
    <w:rsid w:val="0092115C"/>
    <w:rsid w:val="00921829"/>
    <w:rsid w:val="00921987"/>
    <w:rsid w:val="00921D3C"/>
    <w:rsid w:val="0092206E"/>
    <w:rsid w:val="00922494"/>
    <w:rsid w:val="00922E54"/>
    <w:rsid w:val="00923665"/>
    <w:rsid w:val="00924273"/>
    <w:rsid w:val="009242FC"/>
    <w:rsid w:val="00924DDA"/>
    <w:rsid w:val="009257CC"/>
    <w:rsid w:val="0092584D"/>
    <w:rsid w:val="009318A4"/>
    <w:rsid w:val="009318BB"/>
    <w:rsid w:val="00931D0E"/>
    <w:rsid w:val="0093252E"/>
    <w:rsid w:val="00933820"/>
    <w:rsid w:val="00933DCB"/>
    <w:rsid w:val="00934D03"/>
    <w:rsid w:val="009355A6"/>
    <w:rsid w:val="00935A58"/>
    <w:rsid w:val="00935CCB"/>
    <w:rsid w:val="00941E8F"/>
    <w:rsid w:val="00941FAC"/>
    <w:rsid w:val="009437EA"/>
    <w:rsid w:val="009447F2"/>
    <w:rsid w:val="00944FFE"/>
    <w:rsid w:val="00947E8A"/>
    <w:rsid w:val="0095093A"/>
    <w:rsid w:val="00952135"/>
    <w:rsid w:val="0095276F"/>
    <w:rsid w:val="00953C5D"/>
    <w:rsid w:val="00954897"/>
    <w:rsid w:val="009569D4"/>
    <w:rsid w:val="00956A16"/>
    <w:rsid w:val="00956C78"/>
    <w:rsid w:val="00957474"/>
    <w:rsid w:val="00961CDB"/>
    <w:rsid w:val="00962320"/>
    <w:rsid w:val="009634DA"/>
    <w:rsid w:val="0096420A"/>
    <w:rsid w:val="00965024"/>
    <w:rsid w:val="009652C1"/>
    <w:rsid w:val="00966762"/>
    <w:rsid w:val="00971E8D"/>
    <w:rsid w:val="009726E0"/>
    <w:rsid w:val="009742AE"/>
    <w:rsid w:val="00974477"/>
    <w:rsid w:val="00981606"/>
    <w:rsid w:val="00982C1F"/>
    <w:rsid w:val="009854ED"/>
    <w:rsid w:val="00985720"/>
    <w:rsid w:val="0098589D"/>
    <w:rsid w:val="00985EF0"/>
    <w:rsid w:val="00987F21"/>
    <w:rsid w:val="009901FE"/>
    <w:rsid w:val="00990762"/>
    <w:rsid w:val="00990E64"/>
    <w:rsid w:val="009932DD"/>
    <w:rsid w:val="00996B2F"/>
    <w:rsid w:val="00996ED9"/>
    <w:rsid w:val="0099773D"/>
    <w:rsid w:val="009A066F"/>
    <w:rsid w:val="009A19D0"/>
    <w:rsid w:val="009A4833"/>
    <w:rsid w:val="009A5B49"/>
    <w:rsid w:val="009A68A4"/>
    <w:rsid w:val="009A7816"/>
    <w:rsid w:val="009B0565"/>
    <w:rsid w:val="009B1D09"/>
    <w:rsid w:val="009B246C"/>
    <w:rsid w:val="009B3818"/>
    <w:rsid w:val="009B722C"/>
    <w:rsid w:val="009C10A7"/>
    <w:rsid w:val="009C46F5"/>
    <w:rsid w:val="009C7861"/>
    <w:rsid w:val="009D11BA"/>
    <w:rsid w:val="009D36E9"/>
    <w:rsid w:val="009D4FE1"/>
    <w:rsid w:val="009D5AA3"/>
    <w:rsid w:val="009D610C"/>
    <w:rsid w:val="009D7E8D"/>
    <w:rsid w:val="009E0B68"/>
    <w:rsid w:val="009E10AC"/>
    <w:rsid w:val="009E1599"/>
    <w:rsid w:val="009E2396"/>
    <w:rsid w:val="009E382B"/>
    <w:rsid w:val="009E3A54"/>
    <w:rsid w:val="009F42B1"/>
    <w:rsid w:val="009F43F7"/>
    <w:rsid w:val="009F4CD4"/>
    <w:rsid w:val="009F61EC"/>
    <w:rsid w:val="009F6CDC"/>
    <w:rsid w:val="00A008DA"/>
    <w:rsid w:val="00A011B8"/>
    <w:rsid w:val="00A0183E"/>
    <w:rsid w:val="00A01B50"/>
    <w:rsid w:val="00A02A25"/>
    <w:rsid w:val="00A056B6"/>
    <w:rsid w:val="00A07BBC"/>
    <w:rsid w:val="00A07E57"/>
    <w:rsid w:val="00A10D12"/>
    <w:rsid w:val="00A11357"/>
    <w:rsid w:val="00A1213B"/>
    <w:rsid w:val="00A16B8B"/>
    <w:rsid w:val="00A2060F"/>
    <w:rsid w:val="00A21270"/>
    <w:rsid w:val="00A21C86"/>
    <w:rsid w:val="00A224A8"/>
    <w:rsid w:val="00A2336F"/>
    <w:rsid w:val="00A2368F"/>
    <w:rsid w:val="00A252F9"/>
    <w:rsid w:val="00A2741B"/>
    <w:rsid w:val="00A30994"/>
    <w:rsid w:val="00A33CE7"/>
    <w:rsid w:val="00A34E77"/>
    <w:rsid w:val="00A3790A"/>
    <w:rsid w:val="00A40394"/>
    <w:rsid w:val="00A427E8"/>
    <w:rsid w:val="00A44A9E"/>
    <w:rsid w:val="00A46412"/>
    <w:rsid w:val="00A46B40"/>
    <w:rsid w:val="00A47C62"/>
    <w:rsid w:val="00A5135F"/>
    <w:rsid w:val="00A53296"/>
    <w:rsid w:val="00A561CB"/>
    <w:rsid w:val="00A571CB"/>
    <w:rsid w:val="00A5730A"/>
    <w:rsid w:val="00A579A8"/>
    <w:rsid w:val="00A61BC1"/>
    <w:rsid w:val="00A62C91"/>
    <w:rsid w:val="00A651D8"/>
    <w:rsid w:val="00A65ED3"/>
    <w:rsid w:val="00A66B8C"/>
    <w:rsid w:val="00A7149E"/>
    <w:rsid w:val="00A77A90"/>
    <w:rsid w:val="00A816F1"/>
    <w:rsid w:val="00A82786"/>
    <w:rsid w:val="00A83069"/>
    <w:rsid w:val="00A83292"/>
    <w:rsid w:val="00A8352C"/>
    <w:rsid w:val="00A874CB"/>
    <w:rsid w:val="00A905B8"/>
    <w:rsid w:val="00A92D9D"/>
    <w:rsid w:val="00A96B9E"/>
    <w:rsid w:val="00A973FA"/>
    <w:rsid w:val="00AA0B4C"/>
    <w:rsid w:val="00AA19E2"/>
    <w:rsid w:val="00AA5F46"/>
    <w:rsid w:val="00AA6E0A"/>
    <w:rsid w:val="00AB191C"/>
    <w:rsid w:val="00AB1F71"/>
    <w:rsid w:val="00AB3823"/>
    <w:rsid w:val="00AB3827"/>
    <w:rsid w:val="00AB5060"/>
    <w:rsid w:val="00AB5078"/>
    <w:rsid w:val="00AB5B38"/>
    <w:rsid w:val="00AB68EC"/>
    <w:rsid w:val="00AB6F16"/>
    <w:rsid w:val="00AB758E"/>
    <w:rsid w:val="00AC1CDD"/>
    <w:rsid w:val="00AC2CB0"/>
    <w:rsid w:val="00AC3930"/>
    <w:rsid w:val="00AC5693"/>
    <w:rsid w:val="00AC59BE"/>
    <w:rsid w:val="00AD2189"/>
    <w:rsid w:val="00AD36D3"/>
    <w:rsid w:val="00AD386A"/>
    <w:rsid w:val="00AD4E64"/>
    <w:rsid w:val="00AD7FFC"/>
    <w:rsid w:val="00AE245A"/>
    <w:rsid w:val="00AE40A2"/>
    <w:rsid w:val="00AE4A02"/>
    <w:rsid w:val="00AE7216"/>
    <w:rsid w:val="00AF165F"/>
    <w:rsid w:val="00AF175D"/>
    <w:rsid w:val="00AF3E67"/>
    <w:rsid w:val="00AF4111"/>
    <w:rsid w:val="00AF464A"/>
    <w:rsid w:val="00AF58E9"/>
    <w:rsid w:val="00AF5CE1"/>
    <w:rsid w:val="00AF7E49"/>
    <w:rsid w:val="00B01FC9"/>
    <w:rsid w:val="00B03D2A"/>
    <w:rsid w:val="00B041B0"/>
    <w:rsid w:val="00B0459E"/>
    <w:rsid w:val="00B04933"/>
    <w:rsid w:val="00B0557C"/>
    <w:rsid w:val="00B06394"/>
    <w:rsid w:val="00B1357E"/>
    <w:rsid w:val="00B138AE"/>
    <w:rsid w:val="00B146B8"/>
    <w:rsid w:val="00B16BD1"/>
    <w:rsid w:val="00B24EC1"/>
    <w:rsid w:val="00B2601B"/>
    <w:rsid w:val="00B2787F"/>
    <w:rsid w:val="00B308E3"/>
    <w:rsid w:val="00B30FB4"/>
    <w:rsid w:val="00B3106C"/>
    <w:rsid w:val="00B33E92"/>
    <w:rsid w:val="00B3427C"/>
    <w:rsid w:val="00B34553"/>
    <w:rsid w:val="00B34C6E"/>
    <w:rsid w:val="00B36A0B"/>
    <w:rsid w:val="00B40DC0"/>
    <w:rsid w:val="00B41A86"/>
    <w:rsid w:val="00B422C6"/>
    <w:rsid w:val="00B444A6"/>
    <w:rsid w:val="00B44AA8"/>
    <w:rsid w:val="00B4508B"/>
    <w:rsid w:val="00B45BC5"/>
    <w:rsid w:val="00B4713B"/>
    <w:rsid w:val="00B47901"/>
    <w:rsid w:val="00B513D8"/>
    <w:rsid w:val="00B55336"/>
    <w:rsid w:val="00B55CC3"/>
    <w:rsid w:val="00B56D13"/>
    <w:rsid w:val="00B56FB6"/>
    <w:rsid w:val="00B57D8C"/>
    <w:rsid w:val="00B60650"/>
    <w:rsid w:val="00B60E76"/>
    <w:rsid w:val="00B6456A"/>
    <w:rsid w:val="00B646BC"/>
    <w:rsid w:val="00B65D49"/>
    <w:rsid w:val="00B65FB1"/>
    <w:rsid w:val="00B664EA"/>
    <w:rsid w:val="00B6658D"/>
    <w:rsid w:val="00B71122"/>
    <w:rsid w:val="00B7117A"/>
    <w:rsid w:val="00B71B71"/>
    <w:rsid w:val="00B72D81"/>
    <w:rsid w:val="00B7308A"/>
    <w:rsid w:val="00B75538"/>
    <w:rsid w:val="00B77CEF"/>
    <w:rsid w:val="00B80B73"/>
    <w:rsid w:val="00B831C5"/>
    <w:rsid w:val="00B83A0E"/>
    <w:rsid w:val="00B870A4"/>
    <w:rsid w:val="00B87FED"/>
    <w:rsid w:val="00B91908"/>
    <w:rsid w:val="00B92555"/>
    <w:rsid w:val="00B9596F"/>
    <w:rsid w:val="00BA1312"/>
    <w:rsid w:val="00BA201E"/>
    <w:rsid w:val="00BA2AEB"/>
    <w:rsid w:val="00BA46BE"/>
    <w:rsid w:val="00BA49B3"/>
    <w:rsid w:val="00BA5FDD"/>
    <w:rsid w:val="00BA6583"/>
    <w:rsid w:val="00BA6F3B"/>
    <w:rsid w:val="00BB0C58"/>
    <w:rsid w:val="00BB1857"/>
    <w:rsid w:val="00BB49D9"/>
    <w:rsid w:val="00BB532F"/>
    <w:rsid w:val="00BB7F50"/>
    <w:rsid w:val="00BC0593"/>
    <w:rsid w:val="00BC323D"/>
    <w:rsid w:val="00BC5FF7"/>
    <w:rsid w:val="00BC7E64"/>
    <w:rsid w:val="00BD060C"/>
    <w:rsid w:val="00BD2869"/>
    <w:rsid w:val="00BD45BA"/>
    <w:rsid w:val="00BD5299"/>
    <w:rsid w:val="00BD5903"/>
    <w:rsid w:val="00BD5945"/>
    <w:rsid w:val="00BD7B72"/>
    <w:rsid w:val="00BE0218"/>
    <w:rsid w:val="00BE4204"/>
    <w:rsid w:val="00BE566E"/>
    <w:rsid w:val="00BE5A52"/>
    <w:rsid w:val="00BE70E5"/>
    <w:rsid w:val="00BF24C8"/>
    <w:rsid w:val="00BF3540"/>
    <w:rsid w:val="00BF4447"/>
    <w:rsid w:val="00BF5BE2"/>
    <w:rsid w:val="00BF6D51"/>
    <w:rsid w:val="00BF72B6"/>
    <w:rsid w:val="00BF7E4F"/>
    <w:rsid w:val="00C01663"/>
    <w:rsid w:val="00C03D1E"/>
    <w:rsid w:val="00C04832"/>
    <w:rsid w:val="00C04C95"/>
    <w:rsid w:val="00C1138B"/>
    <w:rsid w:val="00C15374"/>
    <w:rsid w:val="00C15548"/>
    <w:rsid w:val="00C15A4F"/>
    <w:rsid w:val="00C15C3F"/>
    <w:rsid w:val="00C2110F"/>
    <w:rsid w:val="00C22A00"/>
    <w:rsid w:val="00C23405"/>
    <w:rsid w:val="00C246EA"/>
    <w:rsid w:val="00C301B3"/>
    <w:rsid w:val="00C30BF5"/>
    <w:rsid w:val="00C31B9E"/>
    <w:rsid w:val="00C32D4F"/>
    <w:rsid w:val="00C33E8E"/>
    <w:rsid w:val="00C362C6"/>
    <w:rsid w:val="00C36BB4"/>
    <w:rsid w:val="00C37934"/>
    <w:rsid w:val="00C403E1"/>
    <w:rsid w:val="00C41412"/>
    <w:rsid w:val="00C41DB2"/>
    <w:rsid w:val="00C43945"/>
    <w:rsid w:val="00C44084"/>
    <w:rsid w:val="00C44A00"/>
    <w:rsid w:val="00C44A97"/>
    <w:rsid w:val="00C472E1"/>
    <w:rsid w:val="00C53BAE"/>
    <w:rsid w:val="00C53F08"/>
    <w:rsid w:val="00C544F0"/>
    <w:rsid w:val="00C55047"/>
    <w:rsid w:val="00C55410"/>
    <w:rsid w:val="00C5673E"/>
    <w:rsid w:val="00C57387"/>
    <w:rsid w:val="00C629B8"/>
    <w:rsid w:val="00C635C4"/>
    <w:rsid w:val="00C66A42"/>
    <w:rsid w:val="00C672F8"/>
    <w:rsid w:val="00C844A4"/>
    <w:rsid w:val="00C870E8"/>
    <w:rsid w:val="00C93899"/>
    <w:rsid w:val="00C965B5"/>
    <w:rsid w:val="00C96BDE"/>
    <w:rsid w:val="00CA06AB"/>
    <w:rsid w:val="00CA12F0"/>
    <w:rsid w:val="00CA1F2B"/>
    <w:rsid w:val="00CA25C4"/>
    <w:rsid w:val="00CA2D1F"/>
    <w:rsid w:val="00CB01FC"/>
    <w:rsid w:val="00CB125E"/>
    <w:rsid w:val="00CB2D20"/>
    <w:rsid w:val="00CB3127"/>
    <w:rsid w:val="00CB31BA"/>
    <w:rsid w:val="00CB36F8"/>
    <w:rsid w:val="00CB4ABB"/>
    <w:rsid w:val="00CB504B"/>
    <w:rsid w:val="00CB6D2D"/>
    <w:rsid w:val="00CB7656"/>
    <w:rsid w:val="00CC2854"/>
    <w:rsid w:val="00CC2C7B"/>
    <w:rsid w:val="00CC3284"/>
    <w:rsid w:val="00CC32B6"/>
    <w:rsid w:val="00CC34FB"/>
    <w:rsid w:val="00CC4787"/>
    <w:rsid w:val="00CC4AED"/>
    <w:rsid w:val="00CC5F14"/>
    <w:rsid w:val="00CC77D7"/>
    <w:rsid w:val="00CC7A55"/>
    <w:rsid w:val="00CD39C8"/>
    <w:rsid w:val="00CD4D62"/>
    <w:rsid w:val="00CD50CC"/>
    <w:rsid w:val="00CD5322"/>
    <w:rsid w:val="00CD6943"/>
    <w:rsid w:val="00CD7A93"/>
    <w:rsid w:val="00CE1411"/>
    <w:rsid w:val="00CE2C99"/>
    <w:rsid w:val="00CE6CD5"/>
    <w:rsid w:val="00CE78AA"/>
    <w:rsid w:val="00CE79AB"/>
    <w:rsid w:val="00CE7F34"/>
    <w:rsid w:val="00CF000B"/>
    <w:rsid w:val="00CF0800"/>
    <w:rsid w:val="00CF2135"/>
    <w:rsid w:val="00CF2E16"/>
    <w:rsid w:val="00CF4D4A"/>
    <w:rsid w:val="00CF64DD"/>
    <w:rsid w:val="00D030A9"/>
    <w:rsid w:val="00D10764"/>
    <w:rsid w:val="00D1100F"/>
    <w:rsid w:val="00D127C2"/>
    <w:rsid w:val="00D12C85"/>
    <w:rsid w:val="00D16442"/>
    <w:rsid w:val="00D1729D"/>
    <w:rsid w:val="00D22E70"/>
    <w:rsid w:val="00D23915"/>
    <w:rsid w:val="00D24B91"/>
    <w:rsid w:val="00D24F60"/>
    <w:rsid w:val="00D26722"/>
    <w:rsid w:val="00D27B71"/>
    <w:rsid w:val="00D27C67"/>
    <w:rsid w:val="00D27E9C"/>
    <w:rsid w:val="00D300A9"/>
    <w:rsid w:val="00D30659"/>
    <w:rsid w:val="00D30DDC"/>
    <w:rsid w:val="00D31C1F"/>
    <w:rsid w:val="00D31CA1"/>
    <w:rsid w:val="00D32A6F"/>
    <w:rsid w:val="00D32FC5"/>
    <w:rsid w:val="00D33237"/>
    <w:rsid w:val="00D337C1"/>
    <w:rsid w:val="00D33FA3"/>
    <w:rsid w:val="00D34665"/>
    <w:rsid w:val="00D347B9"/>
    <w:rsid w:val="00D34908"/>
    <w:rsid w:val="00D36D0D"/>
    <w:rsid w:val="00D374D3"/>
    <w:rsid w:val="00D3789B"/>
    <w:rsid w:val="00D40449"/>
    <w:rsid w:val="00D412CB"/>
    <w:rsid w:val="00D4360E"/>
    <w:rsid w:val="00D44AE6"/>
    <w:rsid w:val="00D45F5E"/>
    <w:rsid w:val="00D4746D"/>
    <w:rsid w:val="00D477FB"/>
    <w:rsid w:val="00D5076B"/>
    <w:rsid w:val="00D50EE4"/>
    <w:rsid w:val="00D519DC"/>
    <w:rsid w:val="00D52A1B"/>
    <w:rsid w:val="00D52B7F"/>
    <w:rsid w:val="00D539D4"/>
    <w:rsid w:val="00D53F4D"/>
    <w:rsid w:val="00D55140"/>
    <w:rsid w:val="00D56A08"/>
    <w:rsid w:val="00D57D81"/>
    <w:rsid w:val="00D60DD0"/>
    <w:rsid w:val="00D61585"/>
    <w:rsid w:val="00D63B3C"/>
    <w:rsid w:val="00D66AB8"/>
    <w:rsid w:val="00D66CDD"/>
    <w:rsid w:val="00D7126A"/>
    <w:rsid w:val="00D726ED"/>
    <w:rsid w:val="00D7746B"/>
    <w:rsid w:val="00D810C2"/>
    <w:rsid w:val="00D816CE"/>
    <w:rsid w:val="00D81DA2"/>
    <w:rsid w:val="00D92772"/>
    <w:rsid w:val="00D940D1"/>
    <w:rsid w:val="00D96FBC"/>
    <w:rsid w:val="00D97125"/>
    <w:rsid w:val="00DA261B"/>
    <w:rsid w:val="00DA2665"/>
    <w:rsid w:val="00DA2C88"/>
    <w:rsid w:val="00DA3AC3"/>
    <w:rsid w:val="00DA3C95"/>
    <w:rsid w:val="00DA6123"/>
    <w:rsid w:val="00DA79D1"/>
    <w:rsid w:val="00DA7DAC"/>
    <w:rsid w:val="00DB110E"/>
    <w:rsid w:val="00DB467F"/>
    <w:rsid w:val="00DB5413"/>
    <w:rsid w:val="00DB7454"/>
    <w:rsid w:val="00DC0728"/>
    <w:rsid w:val="00DC09C5"/>
    <w:rsid w:val="00DC1A51"/>
    <w:rsid w:val="00DC1B30"/>
    <w:rsid w:val="00DC66F4"/>
    <w:rsid w:val="00DD0114"/>
    <w:rsid w:val="00DD07A1"/>
    <w:rsid w:val="00DD1923"/>
    <w:rsid w:val="00DD1CB1"/>
    <w:rsid w:val="00DD2A44"/>
    <w:rsid w:val="00DD2F89"/>
    <w:rsid w:val="00DD3C3B"/>
    <w:rsid w:val="00DD4063"/>
    <w:rsid w:val="00DD43D9"/>
    <w:rsid w:val="00DD4622"/>
    <w:rsid w:val="00DD50FD"/>
    <w:rsid w:val="00DD5C1C"/>
    <w:rsid w:val="00DD5EDC"/>
    <w:rsid w:val="00DE3D0A"/>
    <w:rsid w:val="00DE46B8"/>
    <w:rsid w:val="00DE54B8"/>
    <w:rsid w:val="00DE60D4"/>
    <w:rsid w:val="00DE6F37"/>
    <w:rsid w:val="00DF05DC"/>
    <w:rsid w:val="00DF0882"/>
    <w:rsid w:val="00DF1834"/>
    <w:rsid w:val="00DF2786"/>
    <w:rsid w:val="00DF359C"/>
    <w:rsid w:val="00DF42DB"/>
    <w:rsid w:val="00DF579B"/>
    <w:rsid w:val="00DF7724"/>
    <w:rsid w:val="00E00935"/>
    <w:rsid w:val="00E02B62"/>
    <w:rsid w:val="00E03D5A"/>
    <w:rsid w:val="00E05CF3"/>
    <w:rsid w:val="00E101C6"/>
    <w:rsid w:val="00E10672"/>
    <w:rsid w:val="00E10A9B"/>
    <w:rsid w:val="00E124CD"/>
    <w:rsid w:val="00E14794"/>
    <w:rsid w:val="00E14FB8"/>
    <w:rsid w:val="00E1589F"/>
    <w:rsid w:val="00E16AD5"/>
    <w:rsid w:val="00E170D7"/>
    <w:rsid w:val="00E20269"/>
    <w:rsid w:val="00E24112"/>
    <w:rsid w:val="00E246E4"/>
    <w:rsid w:val="00E26912"/>
    <w:rsid w:val="00E26A60"/>
    <w:rsid w:val="00E26F75"/>
    <w:rsid w:val="00E27BC2"/>
    <w:rsid w:val="00E31FF4"/>
    <w:rsid w:val="00E325AE"/>
    <w:rsid w:val="00E33B6C"/>
    <w:rsid w:val="00E3640B"/>
    <w:rsid w:val="00E4016A"/>
    <w:rsid w:val="00E41E80"/>
    <w:rsid w:val="00E42898"/>
    <w:rsid w:val="00E428FD"/>
    <w:rsid w:val="00E44709"/>
    <w:rsid w:val="00E447AA"/>
    <w:rsid w:val="00E44ED1"/>
    <w:rsid w:val="00E45F27"/>
    <w:rsid w:val="00E4610C"/>
    <w:rsid w:val="00E46155"/>
    <w:rsid w:val="00E47138"/>
    <w:rsid w:val="00E50834"/>
    <w:rsid w:val="00E51203"/>
    <w:rsid w:val="00E5130C"/>
    <w:rsid w:val="00E518A4"/>
    <w:rsid w:val="00E52BE8"/>
    <w:rsid w:val="00E55003"/>
    <w:rsid w:val="00E55A1D"/>
    <w:rsid w:val="00E5706F"/>
    <w:rsid w:val="00E63156"/>
    <w:rsid w:val="00E649D5"/>
    <w:rsid w:val="00E651DD"/>
    <w:rsid w:val="00E65240"/>
    <w:rsid w:val="00E6707E"/>
    <w:rsid w:val="00E709AD"/>
    <w:rsid w:val="00E71D8B"/>
    <w:rsid w:val="00E726DB"/>
    <w:rsid w:val="00E76344"/>
    <w:rsid w:val="00E766F3"/>
    <w:rsid w:val="00E8226B"/>
    <w:rsid w:val="00E82C18"/>
    <w:rsid w:val="00E84F35"/>
    <w:rsid w:val="00E862E0"/>
    <w:rsid w:val="00E86954"/>
    <w:rsid w:val="00E8775F"/>
    <w:rsid w:val="00E87E84"/>
    <w:rsid w:val="00E90B5D"/>
    <w:rsid w:val="00E9262F"/>
    <w:rsid w:val="00E9627C"/>
    <w:rsid w:val="00E976A2"/>
    <w:rsid w:val="00E97961"/>
    <w:rsid w:val="00EA0862"/>
    <w:rsid w:val="00EA1E50"/>
    <w:rsid w:val="00EA2D76"/>
    <w:rsid w:val="00EA30F3"/>
    <w:rsid w:val="00EA5670"/>
    <w:rsid w:val="00EB07DF"/>
    <w:rsid w:val="00EB0F2A"/>
    <w:rsid w:val="00EB202F"/>
    <w:rsid w:val="00EB2DB4"/>
    <w:rsid w:val="00EB3F24"/>
    <w:rsid w:val="00EB46D8"/>
    <w:rsid w:val="00EB51FB"/>
    <w:rsid w:val="00EB6A85"/>
    <w:rsid w:val="00EC13B2"/>
    <w:rsid w:val="00EC2787"/>
    <w:rsid w:val="00EC2EDC"/>
    <w:rsid w:val="00EC3EC6"/>
    <w:rsid w:val="00EC55F9"/>
    <w:rsid w:val="00EC74FC"/>
    <w:rsid w:val="00EC7A3C"/>
    <w:rsid w:val="00ED5047"/>
    <w:rsid w:val="00ED582F"/>
    <w:rsid w:val="00ED5A74"/>
    <w:rsid w:val="00EE0F42"/>
    <w:rsid w:val="00EE1629"/>
    <w:rsid w:val="00EE18FB"/>
    <w:rsid w:val="00EE190F"/>
    <w:rsid w:val="00EE229E"/>
    <w:rsid w:val="00EE2774"/>
    <w:rsid w:val="00EE58C2"/>
    <w:rsid w:val="00EE6851"/>
    <w:rsid w:val="00EF39F8"/>
    <w:rsid w:val="00EF3D2A"/>
    <w:rsid w:val="00EF47F7"/>
    <w:rsid w:val="00EF5A0C"/>
    <w:rsid w:val="00EF5BD3"/>
    <w:rsid w:val="00EF5C48"/>
    <w:rsid w:val="00EF5DFF"/>
    <w:rsid w:val="00EF5EBE"/>
    <w:rsid w:val="00EF7DCD"/>
    <w:rsid w:val="00F01A0B"/>
    <w:rsid w:val="00F01AC1"/>
    <w:rsid w:val="00F01DC2"/>
    <w:rsid w:val="00F02211"/>
    <w:rsid w:val="00F045C8"/>
    <w:rsid w:val="00F11ADE"/>
    <w:rsid w:val="00F14F2D"/>
    <w:rsid w:val="00F17E77"/>
    <w:rsid w:val="00F20821"/>
    <w:rsid w:val="00F209BF"/>
    <w:rsid w:val="00F216F7"/>
    <w:rsid w:val="00F21835"/>
    <w:rsid w:val="00F2236D"/>
    <w:rsid w:val="00F26132"/>
    <w:rsid w:val="00F2651E"/>
    <w:rsid w:val="00F26B06"/>
    <w:rsid w:val="00F27E30"/>
    <w:rsid w:val="00F30823"/>
    <w:rsid w:val="00F323F0"/>
    <w:rsid w:val="00F32F8A"/>
    <w:rsid w:val="00F345A7"/>
    <w:rsid w:val="00F35333"/>
    <w:rsid w:val="00F36948"/>
    <w:rsid w:val="00F36C59"/>
    <w:rsid w:val="00F36CB2"/>
    <w:rsid w:val="00F378DE"/>
    <w:rsid w:val="00F40B72"/>
    <w:rsid w:val="00F4111D"/>
    <w:rsid w:val="00F4157E"/>
    <w:rsid w:val="00F50101"/>
    <w:rsid w:val="00F51A2F"/>
    <w:rsid w:val="00F52361"/>
    <w:rsid w:val="00F53209"/>
    <w:rsid w:val="00F54769"/>
    <w:rsid w:val="00F54A70"/>
    <w:rsid w:val="00F56C6D"/>
    <w:rsid w:val="00F60677"/>
    <w:rsid w:val="00F60713"/>
    <w:rsid w:val="00F62CCC"/>
    <w:rsid w:val="00F644A3"/>
    <w:rsid w:val="00F65E41"/>
    <w:rsid w:val="00F70FC9"/>
    <w:rsid w:val="00F718FC"/>
    <w:rsid w:val="00F72B1A"/>
    <w:rsid w:val="00F7368A"/>
    <w:rsid w:val="00F76523"/>
    <w:rsid w:val="00F7685E"/>
    <w:rsid w:val="00F803AE"/>
    <w:rsid w:val="00F817EA"/>
    <w:rsid w:val="00F81865"/>
    <w:rsid w:val="00F84A8D"/>
    <w:rsid w:val="00F87F73"/>
    <w:rsid w:val="00F903A2"/>
    <w:rsid w:val="00F907E3"/>
    <w:rsid w:val="00F93097"/>
    <w:rsid w:val="00F93EB1"/>
    <w:rsid w:val="00F95A39"/>
    <w:rsid w:val="00F95F32"/>
    <w:rsid w:val="00F96CF6"/>
    <w:rsid w:val="00F976C7"/>
    <w:rsid w:val="00FA05D5"/>
    <w:rsid w:val="00FA0ADF"/>
    <w:rsid w:val="00FA0B0E"/>
    <w:rsid w:val="00FA181E"/>
    <w:rsid w:val="00FB430B"/>
    <w:rsid w:val="00FB444B"/>
    <w:rsid w:val="00FB4F21"/>
    <w:rsid w:val="00FB664B"/>
    <w:rsid w:val="00FC0F62"/>
    <w:rsid w:val="00FC2589"/>
    <w:rsid w:val="00FC314B"/>
    <w:rsid w:val="00FC3408"/>
    <w:rsid w:val="00FC72C7"/>
    <w:rsid w:val="00FD08C4"/>
    <w:rsid w:val="00FD33C8"/>
    <w:rsid w:val="00FD4470"/>
    <w:rsid w:val="00FD5B9B"/>
    <w:rsid w:val="00FD60FB"/>
    <w:rsid w:val="00FD75F0"/>
    <w:rsid w:val="00FE16AC"/>
    <w:rsid w:val="00FE393F"/>
    <w:rsid w:val="00FE5260"/>
    <w:rsid w:val="00FE5635"/>
    <w:rsid w:val="00FE64A2"/>
    <w:rsid w:val="00FE7165"/>
    <w:rsid w:val="00FE7CF5"/>
    <w:rsid w:val="00FF1CF7"/>
    <w:rsid w:val="00FF1D01"/>
    <w:rsid w:val="00FF3EE4"/>
    <w:rsid w:val="00FF4112"/>
    <w:rsid w:val="00FF45C3"/>
    <w:rsid w:val="00FF4F71"/>
    <w:rsid w:val="00FF5451"/>
    <w:rsid w:val="00FF6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martTagType w:namespaceuri="urn:schemas-microsoft-com:office:smarttags" w:name="City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B5973BB"/>
  <w15:chartTrackingRefBased/>
  <w15:docId w15:val="{3055FFEC-FB04-45F7-B7CE-98F018E2C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C2C7B"/>
    <w:rPr>
      <w:sz w:val="24"/>
      <w:szCs w:val="24"/>
      <w:lang w:eastAsia="en-US" w:bidi="he-IL"/>
    </w:rPr>
  </w:style>
  <w:style w:type="paragraph" w:styleId="1">
    <w:name w:val="heading 1"/>
    <w:basedOn w:val="a"/>
    <w:next w:val="a"/>
    <w:link w:val="10"/>
    <w:qFormat/>
    <w:rsid w:val="00842E95"/>
    <w:pPr>
      <w:keepNext/>
      <w:outlineLvl w:val="0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0"/>
    <w:semiHidden/>
    <w:unhideWhenUsed/>
    <w:qFormat/>
    <w:rsid w:val="00496CF4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520B3D"/>
    <w:rPr>
      <w:color w:val="0000FF"/>
      <w:u w:val="single"/>
    </w:rPr>
  </w:style>
  <w:style w:type="paragraph" w:styleId="a4">
    <w:name w:val="Balloon Text"/>
    <w:basedOn w:val="a"/>
    <w:semiHidden/>
    <w:rsid w:val="000331DF"/>
    <w:rPr>
      <w:rFonts w:ascii="Arial" w:eastAsia="ＭＳ ゴシック" w:hAnsi="Arial"/>
      <w:sz w:val="18"/>
      <w:szCs w:val="18"/>
    </w:rPr>
  </w:style>
  <w:style w:type="table" w:styleId="a5">
    <w:name w:val="Table Grid"/>
    <w:basedOn w:val="a1"/>
    <w:rsid w:val="005457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9E0B68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rsid w:val="009E0B68"/>
    <w:rPr>
      <w:sz w:val="24"/>
      <w:szCs w:val="24"/>
      <w:lang w:eastAsia="en-US" w:bidi="he-IL"/>
    </w:rPr>
  </w:style>
  <w:style w:type="paragraph" w:styleId="a8">
    <w:name w:val="footer"/>
    <w:basedOn w:val="a"/>
    <w:link w:val="a9"/>
    <w:rsid w:val="009E0B68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rsid w:val="009E0B68"/>
    <w:rPr>
      <w:sz w:val="24"/>
      <w:szCs w:val="24"/>
      <w:lang w:eastAsia="en-US" w:bidi="he-IL"/>
    </w:rPr>
  </w:style>
  <w:style w:type="character" w:customStyle="1" w:styleId="10">
    <w:name w:val="見出し 1 (文字)"/>
    <w:basedOn w:val="a0"/>
    <w:link w:val="1"/>
    <w:rsid w:val="00842E95"/>
    <w:rPr>
      <w:rFonts w:asciiTheme="majorHAnsi" w:eastAsiaTheme="majorEastAsia" w:hAnsiTheme="majorHAnsi" w:cstheme="majorBidi"/>
      <w:sz w:val="24"/>
      <w:szCs w:val="24"/>
      <w:lang w:eastAsia="en-US" w:bidi="he-IL"/>
    </w:rPr>
  </w:style>
  <w:style w:type="paragraph" w:styleId="aa">
    <w:name w:val="List Paragraph"/>
    <w:basedOn w:val="a"/>
    <w:uiPriority w:val="34"/>
    <w:qFormat/>
    <w:rsid w:val="00BF3540"/>
    <w:pPr>
      <w:ind w:leftChars="400" w:left="840"/>
    </w:pPr>
  </w:style>
  <w:style w:type="character" w:styleId="ab">
    <w:name w:val="Unresolved Mention"/>
    <w:basedOn w:val="a0"/>
    <w:uiPriority w:val="99"/>
    <w:semiHidden/>
    <w:unhideWhenUsed/>
    <w:rsid w:val="000D0EB1"/>
    <w:rPr>
      <w:color w:val="605E5C"/>
      <w:shd w:val="clear" w:color="auto" w:fill="E1DFDD"/>
    </w:rPr>
  </w:style>
  <w:style w:type="character" w:customStyle="1" w:styleId="30">
    <w:name w:val="見出し 3 (文字)"/>
    <w:basedOn w:val="a0"/>
    <w:link w:val="3"/>
    <w:semiHidden/>
    <w:rsid w:val="00496CF4"/>
    <w:rPr>
      <w:rFonts w:asciiTheme="majorHAnsi" w:eastAsiaTheme="majorEastAsia" w:hAnsiTheme="majorHAnsi" w:cstheme="majorBidi"/>
      <w:sz w:val="24"/>
      <w:szCs w:val="24"/>
      <w:lang w:eastAsia="en-US" w:bidi="he-IL"/>
    </w:rPr>
  </w:style>
  <w:style w:type="character" w:styleId="ac">
    <w:name w:val="Strong"/>
    <w:basedOn w:val="a0"/>
    <w:uiPriority w:val="22"/>
    <w:qFormat/>
    <w:rsid w:val="00D726ED"/>
    <w:rPr>
      <w:b/>
      <w:bCs/>
    </w:rPr>
  </w:style>
  <w:style w:type="paragraph" w:styleId="Web">
    <w:name w:val="Normal (Web)"/>
    <w:basedOn w:val="a"/>
    <w:uiPriority w:val="99"/>
    <w:unhideWhenUsed/>
    <w:rsid w:val="00DE3D0A"/>
    <w:pPr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lang w:eastAsia="ja-JP" w:bidi="ar-SA"/>
    </w:rPr>
  </w:style>
  <w:style w:type="character" w:styleId="ad">
    <w:name w:val="FollowedHyperlink"/>
    <w:basedOn w:val="a0"/>
    <w:rsid w:val="00A44A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o-magma/atla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leo-magma/d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leo-magma/portfolio-managemen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leo-magma/vq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1041\EnNormal.dotm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C64CC1-85BE-4BBF-BEB8-992EBDDC0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EnNormal</Template>
  <TotalTime>1</TotalTime>
  <Pages>2</Pages>
  <Words>654</Words>
  <Characters>3731</Characters>
  <Application>Microsoft Office Word</Application>
  <DocSecurity>0</DocSecurity>
  <Lines>31</Lines>
  <Paragraphs>8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Taro Adecco</vt:lpstr>
      <vt:lpstr>Taro Adecco</vt:lpstr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Taro Adecco</dc:title>
  <dc:subject/>
  <dc:creator>james.bottari</dc:creator>
  <cp:keywords/>
  <dc:description/>
  <cp:lastModifiedBy>Ryo Okazaki</cp:lastModifiedBy>
  <cp:revision>6</cp:revision>
  <cp:lastPrinted>2026-05-06T05:21:00Z</cp:lastPrinted>
  <dcterms:created xsi:type="dcterms:W3CDTF">2026-05-06T12:02:00Z</dcterms:created>
  <dcterms:modified xsi:type="dcterms:W3CDTF">2026-05-09T09:57:00Z</dcterms:modified>
</cp:coreProperties>
</file>